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intelligence2.xml" ContentType="application/vnd.ms-office.intelligence2+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727F" w14:textId="0BA892B9" w:rsidR="00310F18" w:rsidRDefault="00310F18" w:rsidP="00310F18">
      <w:pPr>
        <w:pStyle w:val="Heading1"/>
      </w:pPr>
      <w:bookmarkStart w:id="0" w:name="_Hlk192076393"/>
      <w:bookmarkEnd w:id="0"/>
      <w:r>
        <w:t>Introduction</w:t>
      </w:r>
    </w:p>
    <w:p w14:paraId="70EBD0CD" w14:textId="77777777" w:rsidR="005D56A9" w:rsidRDefault="005D56A9" w:rsidP="005D56A9"/>
    <w:p w14:paraId="6FEA4ACC" w14:textId="77777777" w:rsidR="00AB6EE4" w:rsidRDefault="00AB6EE4" w:rsidP="005D56A9">
      <w:pPr>
        <w:sectPr w:rsidR="00AB6EE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pPr>
    </w:p>
    <w:p w14:paraId="6811F1F9" w14:textId="05CBAEDD" w:rsidR="005D56A9" w:rsidRDefault="003E5181" w:rsidP="005D56A9">
      <w:r>
        <w:t>Testing temperatures</w:t>
      </w:r>
    </w:p>
    <w:p w14:paraId="0689F1C4" w14:textId="6A38C62D" w:rsidR="003E5181" w:rsidRDefault="003E5181" w:rsidP="005D56A9">
      <w:r>
        <w:t>Min: -</w:t>
      </w:r>
      <w:r w:rsidR="004170D7">
        <w:t>2</w:t>
      </w:r>
      <w:r>
        <w:t>0</w:t>
      </w:r>
      <w:r w:rsidR="00BA5EC3">
        <w:rPr>
          <w:rFonts w:cstheme="minorHAnsi"/>
        </w:rPr>
        <w:t>°</w:t>
      </w:r>
      <w:r w:rsidR="00BA5EC3">
        <w:t>C</w:t>
      </w:r>
    </w:p>
    <w:p w14:paraId="40C19712" w14:textId="315F1F04" w:rsidR="00BA5EC3" w:rsidRDefault="00BA5EC3" w:rsidP="005D56A9">
      <w:pPr>
        <w:rPr>
          <w:rFonts w:cstheme="minorHAnsi"/>
        </w:rPr>
      </w:pPr>
      <w:r>
        <w:t>Max: 65</w:t>
      </w:r>
      <w:r>
        <w:rPr>
          <w:rFonts w:cstheme="minorHAnsi"/>
        </w:rPr>
        <w:t>°C</w:t>
      </w:r>
    </w:p>
    <w:p w14:paraId="099CCF95" w14:textId="6F6B71E4" w:rsidR="00BA5EC3" w:rsidRDefault="00BA5EC3" w:rsidP="005D56A9">
      <w:pPr>
        <w:rPr>
          <w:rFonts w:cstheme="minorHAnsi"/>
        </w:rPr>
      </w:pPr>
      <w:r>
        <w:rPr>
          <w:rFonts w:cstheme="minorHAnsi"/>
        </w:rPr>
        <w:t xml:space="preserve">Nominal: </w:t>
      </w:r>
      <w:r w:rsidR="009526CF">
        <w:rPr>
          <w:rFonts w:cstheme="minorHAnsi"/>
        </w:rPr>
        <w:t>2</w:t>
      </w:r>
      <w:r w:rsidR="00AB6EE4">
        <w:rPr>
          <w:rFonts w:cstheme="minorHAnsi"/>
        </w:rPr>
        <w:t>4</w:t>
      </w:r>
      <w:r w:rsidR="00810A07">
        <w:rPr>
          <w:rFonts w:cstheme="minorHAnsi"/>
        </w:rPr>
        <w:t>°C</w:t>
      </w:r>
    </w:p>
    <w:p w14:paraId="0918AB1D" w14:textId="1A3CA15F" w:rsidR="00AB6EE4" w:rsidRDefault="00BC27A8" w:rsidP="005D56A9">
      <w:pPr>
        <w:rPr>
          <w:rFonts w:cstheme="minorHAnsi"/>
        </w:rPr>
      </w:pPr>
      <w:r>
        <w:rPr>
          <w:rFonts w:cstheme="minorHAnsi"/>
        </w:rPr>
        <w:t>Testing voltages</w:t>
      </w:r>
    </w:p>
    <w:p w14:paraId="597F2084" w14:textId="078AA186" w:rsidR="00BC27A8" w:rsidRDefault="00BC27A8" w:rsidP="005D56A9">
      <w:pPr>
        <w:rPr>
          <w:rFonts w:cstheme="minorHAnsi"/>
        </w:rPr>
      </w:pPr>
      <w:r>
        <w:rPr>
          <w:rFonts w:cstheme="minorHAnsi"/>
        </w:rPr>
        <w:t>Nominal</w:t>
      </w:r>
      <w:r w:rsidR="008172C3">
        <w:rPr>
          <w:rFonts w:cstheme="minorHAnsi"/>
        </w:rPr>
        <w:t>: 24V</w:t>
      </w:r>
    </w:p>
    <w:p w14:paraId="3CC12169" w14:textId="077C5B4F" w:rsidR="009E029C" w:rsidRDefault="008172C3" w:rsidP="009E029C">
      <w:r w:rsidRPr="6D81014E">
        <w:t>Maximum: 32V</w:t>
      </w:r>
    </w:p>
    <w:p w14:paraId="0A446AF3" w14:textId="77777777" w:rsidR="00AB6EE4" w:rsidRDefault="00AB6EE4" w:rsidP="6D81014E">
      <w:pPr>
        <w:pStyle w:val="Heading1"/>
        <w:sectPr w:rsidR="00AB6EE4" w:rsidSect="00AB6EE4">
          <w:type w:val="continuous"/>
          <w:pgSz w:w="12240" w:h="15840"/>
          <w:pgMar w:top="1440" w:right="1440" w:bottom="1440" w:left="1440" w:header="708" w:footer="708" w:gutter="0"/>
          <w:cols w:num="2" w:space="708"/>
          <w:docGrid w:linePitch="360"/>
        </w:sectPr>
      </w:pPr>
    </w:p>
    <w:p w14:paraId="06CB8758" w14:textId="19AB20FA" w:rsidR="002A546E" w:rsidRDefault="002A546E" w:rsidP="6D81014E">
      <w:pPr>
        <w:pStyle w:val="Heading1"/>
      </w:pPr>
      <w:r>
        <w:t>Ethernet functional test</w:t>
      </w:r>
      <w:r w:rsidR="001F2471">
        <w:t xml:space="preserve"> (passed in V0 verification)</w:t>
      </w:r>
    </w:p>
    <w:p w14:paraId="3D948BAC" w14:textId="09786EFD" w:rsidR="7B69F4EB" w:rsidRDefault="7B69F4EB" w:rsidP="6D81014E">
      <w:pPr>
        <w:rPr>
          <w:i/>
          <w:iCs/>
        </w:rPr>
      </w:pPr>
      <w:r w:rsidRPr="6D81014E">
        <w:rPr>
          <w:i/>
          <w:iCs/>
        </w:rPr>
        <w:t>Firmware hash used for testing: 41b55d6e799b3fa55f30f365ebfebcce77e4a8eb</w:t>
      </w:r>
      <w:r>
        <w:t xml:space="preserve"> </w:t>
      </w:r>
    </w:p>
    <w:p w14:paraId="3ECACC2A" w14:textId="516BCBD9" w:rsidR="0F954394" w:rsidRDefault="0F954394" w:rsidP="6D81014E">
      <w:r>
        <w:t xml:space="preserve">Ethernet was tested using a loopback configuration, where two </w:t>
      </w:r>
      <w:r w:rsidR="5EEA7F7C">
        <w:t xml:space="preserve">Fuseboard </w:t>
      </w:r>
      <w:r w:rsidR="5B7A47CF">
        <w:t xml:space="preserve">UDP </w:t>
      </w:r>
      <w:r w:rsidR="12948DAF">
        <w:t xml:space="preserve">sockets were used to ping-pong </w:t>
      </w:r>
      <w:r w:rsidR="0872B823">
        <w:t xml:space="preserve">an incrementing </w:t>
      </w:r>
      <w:r w:rsidR="42F3050D">
        <w:t xml:space="preserve">number </w:t>
      </w:r>
      <w:r w:rsidR="12948DAF">
        <w:t>over the loopback cable.</w:t>
      </w:r>
      <w:r w:rsidR="7826C2FF">
        <w:t xml:space="preserve"> UDP was chosen as it does not have any error correction.</w:t>
      </w:r>
      <w:r w:rsidR="79B02570">
        <w:t xml:space="preserve"> </w:t>
      </w:r>
      <w:r w:rsidR="5CE559DC">
        <w:t xml:space="preserve">Error criteria: </w:t>
      </w:r>
      <w:r w:rsidR="4FFC365C">
        <w:t>A s</w:t>
      </w:r>
      <w:r w:rsidR="5CE559DC">
        <w:t xml:space="preserve">ocket receives a corrupt UDP </w:t>
      </w:r>
      <w:r w:rsidR="44A4CFB2">
        <w:t>packet,</w:t>
      </w:r>
      <w:r w:rsidR="5CE559DC">
        <w:t xml:space="preserve"> or </w:t>
      </w:r>
      <w:r w:rsidR="28643DC3">
        <w:t>the packet does not contain the valid value.</w:t>
      </w:r>
      <w:r w:rsidR="41AE7229">
        <w:t xml:space="preserve"> </w:t>
      </w:r>
    </w:p>
    <w:p w14:paraId="68FE0210" w14:textId="77777777" w:rsidR="00787053" w:rsidRDefault="00787053" w:rsidP="00787053">
      <w:pPr>
        <w:keepNext/>
        <w:jc w:val="center"/>
      </w:pPr>
      <w:r>
        <w:rPr>
          <w:noProof/>
        </w:rPr>
        <w:drawing>
          <wp:inline distT="0" distB="0" distL="0" distR="0" wp14:anchorId="11FA1C48" wp14:editId="019FA9D2">
            <wp:extent cx="3586580" cy="2014002"/>
            <wp:effectExtent l="5397" t="0" r="318" b="317"/>
            <wp:docPr id="128728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3631906" cy="2039454"/>
                    </a:xfrm>
                    <a:prstGeom prst="rect">
                      <a:avLst/>
                    </a:prstGeom>
                    <a:noFill/>
                    <a:ln>
                      <a:noFill/>
                    </a:ln>
                  </pic:spPr>
                </pic:pic>
              </a:graphicData>
            </a:graphic>
          </wp:inline>
        </w:drawing>
      </w:r>
    </w:p>
    <w:p w14:paraId="47FE24D7" w14:textId="0FF5F4B9" w:rsidR="004A5039" w:rsidRDefault="00787053" w:rsidP="00787053">
      <w:pPr>
        <w:pStyle w:val="Caption"/>
        <w:jc w:val="center"/>
      </w:pPr>
      <w:r>
        <w:t xml:space="preserve">Figure </w:t>
      </w:r>
      <w:fldSimple w:instr=" SEQ Figure \* ARABIC ">
        <w:r w:rsidR="0069108D">
          <w:rPr>
            <w:noProof/>
          </w:rPr>
          <w:t>1</w:t>
        </w:r>
      </w:fldSimple>
      <w:r>
        <w:t>: Loopback cable for ethernet test</w:t>
      </w:r>
    </w:p>
    <w:p w14:paraId="4DD0363C" w14:textId="3005F85B" w:rsidR="00AB6EE4" w:rsidRDefault="00762F4C" w:rsidP="6D81014E">
      <w:r>
        <w:rPr>
          <w:b/>
          <w:bCs/>
        </w:rPr>
        <w:t>Result</w:t>
      </w:r>
      <w:r w:rsidR="69739381" w:rsidRPr="6D81014E">
        <w:rPr>
          <w:b/>
          <w:bCs/>
        </w:rPr>
        <w:t>:</w:t>
      </w:r>
      <w:r>
        <w:rPr>
          <w:b/>
          <w:bCs/>
        </w:rPr>
        <w:t xml:space="preserve"> Pass</w:t>
      </w:r>
      <w:r w:rsidR="69739381" w:rsidRPr="6D81014E">
        <w:rPr>
          <w:b/>
          <w:bCs/>
        </w:rPr>
        <w:t xml:space="preserve"> </w:t>
      </w:r>
      <w:r>
        <w:rPr>
          <w:b/>
          <w:bCs/>
        </w:rPr>
        <w:br/>
      </w:r>
      <w:r w:rsidR="69739381" w:rsidRPr="00762F4C">
        <w:t>5</w:t>
      </w:r>
      <w:r w:rsidR="23CCA89F" w:rsidRPr="00762F4C">
        <w:t>,</w:t>
      </w:r>
      <w:r w:rsidR="69739381" w:rsidRPr="00762F4C">
        <w:t>000</w:t>
      </w:r>
      <w:r w:rsidR="0D2F1E2C" w:rsidRPr="00762F4C">
        <w:t>,</w:t>
      </w:r>
      <w:r w:rsidR="69739381" w:rsidRPr="00762F4C">
        <w:t>000 UDP packets were transmitted without errors detected.</w:t>
      </w:r>
    </w:p>
    <w:p w14:paraId="141CCD8B" w14:textId="3904494A" w:rsidR="69739381" w:rsidRPr="00AB6EE4" w:rsidRDefault="00AB6EE4" w:rsidP="00AB6EE4">
      <w:pPr>
        <w:spacing w:after="160" w:line="259" w:lineRule="auto"/>
      </w:pPr>
      <w:r>
        <w:br w:type="page"/>
      </w:r>
    </w:p>
    <w:p w14:paraId="360926E3" w14:textId="0E184234" w:rsidR="000E6474" w:rsidRDefault="000E6474" w:rsidP="000E6474">
      <w:pPr>
        <w:pStyle w:val="Heading1"/>
      </w:pPr>
      <w:r>
        <w:lastRenderedPageBreak/>
        <w:t>RS485 interface functional test</w:t>
      </w:r>
      <w:r w:rsidR="001F2471">
        <w:t xml:space="preserve"> (passed in V0 verification)</w:t>
      </w:r>
    </w:p>
    <w:p w14:paraId="0DFEA7C5" w14:textId="53E3BC6E" w:rsidR="0A67AD4C" w:rsidRDefault="0A67AD4C" w:rsidP="6D81014E">
      <w:pPr>
        <w:rPr>
          <w:i/>
          <w:iCs/>
        </w:rPr>
      </w:pPr>
      <w:r w:rsidRPr="6D81014E">
        <w:rPr>
          <w:i/>
          <w:iCs/>
        </w:rPr>
        <w:t xml:space="preserve">Firmware </w:t>
      </w:r>
      <w:proofErr w:type="gramStart"/>
      <w:r w:rsidRPr="6D81014E">
        <w:rPr>
          <w:i/>
          <w:iCs/>
        </w:rPr>
        <w:t>hash</w:t>
      </w:r>
      <w:proofErr w:type="gramEnd"/>
      <w:r w:rsidRPr="6D81014E">
        <w:rPr>
          <w:i/>
          <w:iCs/>
        </w:rPr>
        <w:t xml:space="preserve"> used for testing: 2acab3907d81a91c5c4b2a2d4f8e2ccd2a1c625f</w:t>
      </w:r>
    </w:p>
    <w:p w14:paraId="3D9B1639" w14:textId="2027AF9A" w:rsidR="7D47E8FC" w:rsidRDefault="7D47E8FC" w:rsidP="6D81014E">
      <w:r>
        <w:t xml:space="preserve">RS485 interface was tested using a </w:t>
      </w:r>
      <w:r w:rsidR="30A305B5">
        <w:t>PC script</w:t>
      </w:r>
      <w:r w:rsidR="00D55194">
        <w:t xml:space="preserve"> and USB to RS-485 dongle</w:t>
      </w:r>
      <w:r w:rsidR="30A305B5">
        <w:t xml:space="preserve">. </w:t>
      </w:r>
      <w:r w:rsidR="3E5FB1F9">
        <w:t>A string</w:t>
      </w:r>
      <w:r w:rsidR="21A8C746">
        <w:t xml:space="preserve"> was transmitted back and forth bet</w:t>
      </w:r>
      <w:r w:rsidR="48AEE55C">
        <w:t>ween the fuseboard and PC script</w:t>
      </w:r>
      <w:r w:rsidR="100BA5CD">
        <w:t xml:space="preserve"> in half-duplex mode</w:t>
      </w:r>
      <w:r w:rsidR="434FD705">
        <w:t xml:space="preserve"> 20,000 times (~1MiB data)</w:t>
      </w:r>
      <w:r w:rsidR="48AEE55C">
        <w:t>.</w:t>
      </w:r>
      <w:r w:rsidR="633DCCD4">
        <w:t xml:space="preserve"> </w:t>
      </w:r>
      <w:r w:rsidR="10229A4C">
        <w:t xml:space="preserve">Error criteria: </w:t>
      </w:r>
      <w:r w:rsidR="4A96D4C8">
        <w:t>f</w:t>
      </w:r>
      <w:r w:rsidR="10229A4C">
        <w:t xml:space="preserve">useboard/PC </w:t>
      </w:r>
      <w:r w:rsidR="66F9619D">
        <w:t>reception</w:t>
      </w:r>
      <w:r w:rsidR="73626794">
        <w:t xml:space="preserve"> </w:t>
      </w:r>
      <w:r w:rsidR="10229A4C">
        <w:t>timeout, or an in</w:t>
      </w:r>
      <w:r w:rsidR="7B3F71B8">
        <w:t>complete</w:t>
      </w:r>
      <w:r w:rsidR="10229A4C">
        <w:t xml:space="preserve"> string is received.</w:t>
      </w:r>
    </w:p>
    <w:p w14:paraId="027AE990" w14:textId="77777777" w:rsidR="009F6A03" w:rsidRDefault="009F6A03" w:rsidP="6D81014E">
      <w:pPr>
        <w:rPr>
          <w:b/>
          <w:bCs/>
        </w:rPr>
      </w:pPr>
    </w:p>
    <w:p w14:paraId="2F2D19A9" w14:textId="3AE1C622" w:rsidR="00BF149B" w:rsidRDefault="00BF149B" w:rsidP="6D81014E">
      <w:pPr>
        <w:rPr>
          <w:b/>
          <w:bCs/>
        </w:rPr>
      </w:pPr>
      <w:r>
        <w:rPr>
          <w:b/>
          <w:bCs/>
        </w:rPr>
        <w:t>Result: Pass</w:t>
      </w:r>
      <w:r w:rsidR="008F16A4">
        <w:rPr>
          <w:b/>
          <w:bCs/>
        </w:rPr>
        <w:t xml:space="preserve"> with notes</w:t>
      </w:r>
    </w:p>
    <w:p w14:paraId="275BCE28" w14:textId="35922C62" w:rsidR="7C26B228" w:rsidRPr="008F16A4" w:rsidRDefault="00BF149B" w:rsidP="6D81014E">
      <w:r w:rsidRPr="008F16A4">
        <w:t>I</w:t>
      </w:r>
      <w:r w:rsidR="06B92B99" w:rsidRPr="008F16A4">
        <w:t>f a sufficient</w:t>
      </w:r>
      <w:r w:rsidR="3598750F" w:rsidRPr="008F16A4">
        <w:t xml:space="preserve"> response</w:t>
      </w:r>
      <w:r w:rsidR="06B92B99" w:rsidRPr="008F16A4">
        <w:t xml:space="preserve"> delay</w:t>
      </w:r>
      <w:r w:rsidR="7238F53F" w:rsidRPr="008F16A4">
        <w:t>*</w:t>
      </w:r>
      <w:r w:rsidR="06B92B99" w:rsidRPr="008F16A4">
        <w:t xml:space="preserve"> </w:t>
      </w:r>
      <w:r w:rsidR="1C148D15" w:rsidRPr="008F16A4">
        <w:t xml:space="preserve">(between receiving a packet from fuseboard, and sending a packet to fuseboard) </w:t>
      </w:r>
      <w:r w:rsidR="06B92B99" w:rsidRPr="008F16A4">
        <w:t>exist</w:t>
      </w:r>
      <w:r w:rsidR="24B557D8" w:rsidRPr="008F16A4">
        <w:t>s, then all data is transmitted without errors.</w:t>
      </w:r>
    </w:p>
    <w:p w14:paraId="5D178556" w14:textId="5AB62083" w:rsidR="3F6DB751" w:rsidRPr="008F16A4" w:rsidRDefault="3F6DB751" w:rsidP="6D81014E">
      <w:pPr>
        <w:pStyle w:val="ListParagraph"/>
        <w:numPr>
          <w:ilvl w:val="0"/>
          <w:numId w:val="3"/>
        </w:numPr>
      </w:pPr>
      <w:r w:rsidRPr="008F16A4">
        <w:t xml:space="preserve">3ms </w:t>
      </w:r>
      <w:r w:rsidR="2EEC2974" w:rsidRPr="008F16A4">
        <w:t>delay</w:t>
      </w:r>
      <w:r w:rsidR="0CE7CE12" w:rsidRPr="008F16A4">
        <w:t>*</w:t>
      </w:r>
      <w:r w:rsidR="557410D9" w:rsidRPr="008F16A4">
        <w:t>:</w:t>
      </w:r>
      <w:r w:rsidR="74B934DD" w:rsidRPr="008F16A4">
        <w:t xml:space="preserve"> </w:t>
      </w:r>
      <w:r w:rsidR="42AD969F" w:rsidRPr="008F16A4">
        <w:t>~</w:t>
      </w:r>
      <w:r w:rsidR="03240C34" w:rsidRPr="008F16A4">
        <w:t>35</w:t>
      </w:r>
      <w:r w:rsidR="45C739F7" w:rsidRPr="008F16A4">
        <w:t xml:space="preserve">% of the strings </w:t>
      </w:r>
      <w:r w:rsidR="1C4CE405" w:rsidRPr="008F16A4">
        <w:t xml:space="preserve">received by fuseboard </w:t>
      </w:r>
      <w:r w:rsidR="1D9EB5AC" w:rsidRPr="008F16A4">
        <w:t xml:space="preserve">were </w:t>
      </w:r>
      <w:proofErr w:type="gramStart"/>
      <w:r w:rsidR="1C4CE405" w:rsidRPr="008F16A4">
        <w:t>incomplete</w:t>
      </w:r>
      <w:r w:rsidR="45C739F7" w:rsidRPr="008F16A4">
        <w:t>;</w:t>
      </w:r>
      <w:proofErr w:type="gramEnd"/>
    </w:p>
    <w:p w14:paraId="56B32269" w14:textId="17F2F518" w:rsidR="785BEAF7" w:rsidRPr="008F16A4" w:rsidRDefault="785BEAF7" w:rsidP="6D81014E">
      <w:pPr>
        <w:pStyle w:val="ListParagraph"/>
        <w:numPr>
          <w:ilvl w:val="0"/>
          <w:numId w:val="4"/>
        </w:numPr>
      </w:pPr>
      <w:r w:rsidRPr="008F16A4">
        <w:t xml:space="preserve">5ms </w:t>
      </w:r>
      <w:r w:rsidR="2763B8F9" w:rsidRPr="008F16A4">
        <w:t>delay</w:t>
      </w:r>
      <w:r w:rsidR="0FD8B3AA" w:rsidRPr="008F16A4">
        <w:t>*</w:t>
      </w:r>
      <w:r w:rsidR="6CEDB560" w:rsidRPr="008F16A4">
        <w:t>:</w:t>
      </w:r>
      <w:r w:rsidR="564FE399" w:rsidRPr="008F16A4">
        <w:t xml:space="preserve"> ~</w:t>
      </w:r>
      <w:r w:rsidR="0BC251E3" w:rsidRPr="008F16A4">
        <w:t>3</w:t>
      </w:r>
      <w:r w:rsidR="564FE399" w:rsidRPr="008F16A4">
        <w:t xml:space="preserve">% of the strings </w:t>
      </w:r>
      <w:r w:rsidR="1DC75976" w:rsidRPr="008F16A4">
        <w:t xml:space="preserve">received by fuseboard </w:t>
      </w:r>
      <w:r w:rsidR="3F218888" w:rsidRPr="008F16A4">
        <w:t xml:space="preserve">were </w:t>
      </w:r>
      <w:proofErr w:type="gramStart"/>
      <w:r w:rsidR="1DC75976" w:rsidRPr="008F16A4">
        <w:t>incomplete</w:t>
      </w:r>
      <w:r w:rsidR="564FE399" w:rsidRPr="008F16A4">
        <w:t>;</w:t>
      </w:r>
      <w:proofErr w:type="gramEnd"/>
    </w:p>
    <w:p w14:paraId="07D91E4A" w14:textId="5AE26C42" w:rsidR="617FC04B" w:rsidRPr="008F16A4" w:rsidRDefault="617FC04B" w:rsidP="6D81014E">
      <w:pPr>
        <w:pStyle w:val="ListParagraph"/>
        <w:numPr>
          <w:ilvl w:val="0"/>
          <w:numId w:val="4"/>
        </w:numPr>
      </w:pPr>
      <w:r w:rsidRPr="008F16A4">
        <w:t xml:space="preserve">7ms </w:t>
      </w:r>
      <w:r w:rsidR="30D52B59" w:rsidRPr="008F16A4">
        <w:t>delay</w:t>
      </w:r>
      <w:r w:rsidR="791DA8B8" w:rsidRPr="008F16A4">
        <w:t>*</w:t>
      </w:r>
      <w:r w:rsidR="4FD51871" w:rsidRPr="008F16A4">
        <w:t>:</w:t>
      </w:r>
      <w:r w:rsidR="30D52B59" w:rsidRPr="008F16A4">
        <w:t xml:space="preserve"> 0% of the strings </w:t>
      </w:r>
      <w:r w:rsidR="73552474" w:rsidRPr="008F16A4">
        <w:t xml:space="preserve">received by fuseboard were </w:t>
      </w:r>
      <w:proofErr w:type="gramStart"/>
      <w:r w:rsidR="73552474" w:rsidRPr="008F16A4">
        <w:t>incomplete</w:t>
      </w:r>
      <w:r w:rsidR="30D52B59" w:rsidRPr="008F16A4">
        <w:t>;</w:t>
      </w:r>
      <w:proofErr w:type="gramEnd"/>
    </w:p>
    <w:p w14:paraId="5EC8DEAC" w14:textId="77777777" w:rsidR="00787053" w:rsidRDefault="00787053" w:rsidP="00787053">
      <w:pPr>
        <w:rPr>
          <w:b/>
          <w:bCs/>
        </w:rPr>
      </w:pPr>
    </w:p>
    <w:p w14:paraId="0E68A465" w14:textId="1F364F45" w:rsidR="007E51AF" w:rsidRDefault="007E51AF">
      <w:pPr>
        <w:spacing w:after="160" w:line="259" w:lineRule="auto"/>
        <w:rPr>
          <w:rFonts w:asciiTheme="majorHAnsi" w:eastAsiaTheme="majorEastAsia" w:hAnsiTheme="majorHAnsi" w:cstheme="majorBidi"/>
          <w:b/>
          <w:bCs/>
          <w:sz w:val="32"/>
          <w:szCs w:val="32"/>
        </w:rPr>
      </w:pPr>
      <w:r>
        <w:br w:type="page"/>
      </w:r>
    </w:p>
    <w:p w14:paraId="20C20FA5" w14:textId="0CB3CAD3" w:rsidR="000E6474" w:rsidRDefault="00B77AE2" w:rsidP="000E6474">
      <w:pPr>
        <w:pStyle w:val="Heading1"/>
      </w:pPr>
      <w:r>
        <w:lastRenderedPageBreak/>
        <w:t>Main Input r</w:t>
      </w:r>
      <w:r w:rsidR="000E6474">
        <w:t>everse polarity protection test</w:t>
      </w:r>
    </w:p>
    <w:p w14:paraId="7BD0CE91" w14:textId="77777777" w:rsidR="00C6164F" w:rsidRDefault="00C6164F" w:rsidP="00C6164F"/>
    <w:p w14:paraId="304A4FA8" w14:textId="47846E96" w:rsidR="00C6164F" w:rsidRDefault="000C75D7" w:rsidP="00C6164F">
      <w:r>
        <w:t xml:space="preserve">The main </w:t>
      </w:r>
      <w:r w:rsidR="00232781">
        <w:t>power input will be tested at -</w:t>
      </w:r>
      <w:r w:rsidR="00352D1B">
        <w:t>12</w:t>
      </w:r>
      <w:r w:rsidR="00232781">
        <w:t xml:space="preserve"> V, -24 V and -32 V</w:t>
      </w:r>
      <w:r w:rsidR="00352D1B">
        <w:t xml:space="preserve">, to validate whether polarity protection works on common battery voltages and </w:t>
      </w:r>
      <w:r w:rsidR="003C574D">
        <w:t xml:space="preserve">reversed </w:t>
      </w:r>
      <w:r w:rsidR="00F22988">
        <w:t>maximum tolerated</w:t>
      </w:r>
      <w:r w:rsidR="005C05C7">
        <w:t xml:space="preserve"> input voltage</w:t>
      </w:r>
      <w:r w:rsidR="003C574D">
        <w:t>.</w:t>
      </w:r>
    </w:p>
    <w:p w14:paraId="28E541FB" w14:textId="77777777" w:rsidR="003C574D" w:rsidRDefault="003C574D" w:rsidP="00C6164F"/>
    <w:p w14:paraId="5651D89E" w14:textId="35ECD2DE" w:rsidR="003C574D" w:rsidRDefault="00502675" w:rsidP="00C6164F">
      <w:r>
        <w:t>The test was conducted using a laboratory PSU, and current draw was observed.</w:t>
      </w:r>
      <w:r w:rsidR="000B5FA2">
        <w:br/>
      </w:r>
      <w:r w:rsidR="000B5FA2">
        <w:br/>
        <w:t>Test 1:</w:t>
      </w:r>
      <w:r w:rsidR="000B5FA2">
        <w:br/>
        <w:t>Reverse Voltage – 1</w:t>
      </w:r>
      <w:r w:rsidR="00083F0F">
        <w:t>2</w:t>
      </w:r>
      <w:r w:rsidR="000B5FA2">
        <w:t>V</w:t>
      </w:r>
    </w:p>
    <w:p w14:paraId="2BF4C3C3" w14:textId="33EE1882" w:rsidR="008806E2" w:rsidRDefault="000B5FA2" w:rsidP="00C6164F">
      <w:r>
        <w:t>Measured</w:t>
      </w:r>
      <w:r w:rsidR="00B007DE">
        <w:t xml:space="preserve"> reverse</w:t>
      </w:r>
      <w:r>
        <w:t xml:space="preserve"> current </w:t>
      </w:r>
      <w:r w:rsidR="00933423">
        <w:t>–</w:t>
      </w:r>
      <w:r>
        <w:t xml:space="preserve"> </w:t>
      </w:r>
      <w:r w:rsidR="00B007DE">
        <w:t>1mA</w:t>
      </w:r>
    </w:p>
    <w:p w14:paraId="55D39CD7" w14:textId="77777777" w:rsidR="0052508A" w:rsidRDefault="0052508A" w:rsidP="00C6164F">
      <w:pPr>
        <w:rPr>
          <w:noProof/>
        </w:rPr>
      </w:pPr>
    </w:p>
    <w:p w14:paraId="55D1B32E" w14:textId="77777777" w:rsidR="008806E2" w:rsidRDefault="008806E2" w:rsidP="00C6164F">
      <w:pPr>
        <w:rPr>
          <w:noProof/>
        </w:rPr>
        <w:sectPr w:rsidR="008806E2" w:rsidSect="00AB6EE4">
          <w:type w:val="continuous"/>
          <w:pgSz w:w="12240" w:h="15840"/>
          <w:pgMar w:top="1440" w:right="1440" w:bottom="1440" w:left="1440" w:header="708" w:footer="708" w:gutter="0"/>
          <w:cols w:space="708"/>
          <w:docGrid w:linePitch="360"/>
        </w:sectPr>
      </w:pPr>
    </w:p>
    <w:p w14:paraId="6FD4CEAA" w14:textId="77777777" w:rsidR="008806E2" w:rsidRDefault="008806E2" w:rsidP="008806E2">
      <w:pPr>
        <w:keepNext/>
      </w:pPr>
      <w:r>
        <w:rPr>
          <w:noProof/>
        </w:rPr>
        <w:drawing>
          <wp:inline distT="0" distB="0" distL="0" distR="0" wp14:anchorId="46A0273C" wp14:editId="090DF6BA">
            <wp:extent cx="2733198" cy="3642610"/>
            <wp:effectExtent l="0" t="0" r="0" b="0"/>
            <wp:docPr id="1410070111" name="Picture 3"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70111" name="Picture 3" descr="A close up of a devi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6117" cy="3659828"/>
                    </a:xfrm>
                    <a:prstGeom prst="rect">
                      <a:avLst/>
                    </a:prstGeom>
                    <a:noFill/>
                    <a:ln>
                      <a:noFill/>
                    </a:ln>
                  </pic:spPr>
                </pic:pic>
              </a:graphicData>
            </a:graphic>
          </wp:inline>
        </w:drawing>
      </w:r>
    </w:p>
    <w:p w14:paraId="15D137BF" w14:textId="1B831204" w:rsidR="00274641" w:rsidRDefault="008806E2" w:rsidP="00274641">
      <w:pPr>
        <w:pStyle w:val="Caption"/>
      </w:pPr>
      <w:r>
        <w:t xml:space="preserve">Figure </w:t>
      </w:r>
      <w:fldSimple w:instr=" SEQ Figure \* ARABIC ">
        <w:r w:rsidR="0069108D">
          <w:rPr>
            <w:noProof/>
          </w:rPr>
          <w:t>2</w:t>
        </w:r>
      </w:fldSimple>
      <w:r w:rsidR="00274641">
        <w:t xml:space="preserve"> Correct polarity 12 V</w:t>
      </w:r>
    </w:p>
    <w:p w14:paraId="1B993D50" w14:textId="16546611" w:rsidR="00933423" w:rsidRDefault="00933423" w:rsidP="008806E2">
      <w:pPr>
        <w:pStyle w:val="Caption"/>
        <w:rPr>
          <w:noProof/>
        </w:rPr>
      </w:pPr>
    </w:p>
    <w:p w14:paraId="7CCBBAB5" w14:textId="25F8D5A2" w:rsidR="0052508A" w:rsidRDefault="0052508A" w:rsidP="0052508A">
      <w:pPr>
        <w:keepNext/>
      </w:pPr>
      <w:r>
        <w:rPr>
          <w:noProof/>
        </w:rPr>
        <w:drawing>
          <wp:inline distT="0" distB="0" distL="0" distR="0" wp14:anchorId="3EBB9799" wp14:editId="486B4053">
            <wp:extent cx="2765685" cy="3685903"/>
            <wp:effectExtent l="0" t="0" r="0" b="0"/>
            <wp:docPr id="1946383283" name="Picture 2"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83283" name="Picture 2" descr="A close up of a mach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9078" cy="3717079"/>
                    </a:xfrm>
                    <a:prstGeom prst="rect">
                      <a:avLst/>
                    </a:prstGeom>
                    <a:noFill/>
                    <a:ln>
                      <a:noFill/>
                    </a:ln>
                  </pic:spPr>
                </pic:pic>
              </a:graphicData>
            </a:graphic>
          </wp:inline>
        </w:drawing>
      </w:r>
    </w:p>
    <w:p w14:paraId="2EC6A2F9" w14:textId="2BE68399" w:rsidR="0052508A" w:rsidRDefault="0052508A" w:rsidP="0052508A">
      <w:pPr>
        <w:pStyle w:val="Caption"/>
      </w:pPr>
      <w:r>
        <w:t xml:space="preserve">Figure </w:t>
      </w:r>
      <w:fldSimple w:instr=" SEQ Figure \* ARABIC ">
        <w:r w:rsidR="0069108D">
          <w:rPr>
            <w:noProof/>
          </w:rPr>
          <w:t>3</w:t>
        </w:r>
      </w:fldSimple>
      <w:r>
        <w:t xml:space="preserve"> </w:t>
      </w:r>
      <w:r w:rsidR="00274641">
        <w:t>Reverse</w:t>
      </w:r>
      <w:r>
        <w:t xml:space="preserve"> polarity 12 V</w:t>
      </w:r>
    </w:p>
    <w:p w14:paraId="7816C884" w14:textId="39243184" w:rsidR="00933423" w:rsidRDefault="00933423" w:rsidP="00C6164F">
      <w:pPr>
        <w:rPr>
          <w:noProof/>
        </w:rPr>
      </w:pPr>
    </w:p>
    <w:p w14:paraId="68D3E10C" w14:textId="77777777" w:rsidR="0052508A" w:rsidRDefault="0052508A" w:rsidP="00C6164F">
      <w:pPr>
        <w:sectPr w:rsidR="0052508A" w:rsidSect="0052508A">
          <w:type w:val="continuous"/>
          <w:pgSz w:w="12240" w:h="15840"/>
          <w:pgMar w:top="1440" w:right="1440" w:bottom="1440" w:left="1440" w:header="708" w:footer="708" w:gutter="0"/>
          <w:cols w:num="2" w:space="708"/>
          <w:docGrid w:linePitch="360"/>
        </w:sectPr>
      </w:pPr>
    </w:p>
    <w:p w14:paraId="249B9E49" w14:textId="77777777" w:rsidR="00933423" w:rsidRPr="00C6164F" w:rsidRDefault="00933423" w:rsidP="00C6164F"/>
    <w:p w14:paraId="60FDB3B1" w14:textId="77777777" w:rsidR="00664705" w:rsidRDefault="00664705" w:rsidP="00664705"/>
    <w:p w14:paraId="628516C7" w14:textId="77777777" w:rsidR="00944EF7" w:rsidRDefault="00944EF7" w:rsidP="00664705"/>
    <w:p w14:paraId="58D03E3E" w14:textId="77777777" w:rsidR="00944EF7" w:rsidRDefault="00944EF7" w:rsidP="00664705"/>
    <w:p w14:paraId="768B060A" w14:textId="77777777" w:rsidR="00944EF7" w:rsidRDefault="00944EF7" w:rsidP="00664705"/>
    <w:p w14:paraId="47A9F370" w14:textId="77777777" w:rsidR="00944EF7" w:rsidRDefault="00944EF7" w:rsidP="00664705"/>
    <w:p w14:paraId="62C528DD" w14:textId="77777777" w:rsidR="00944EF7" w:rsidRDefault="00944EF7" w:rsidP="00664705"/>
    <w:p w14:paraId="42282EF1" w14:textId="77777777" w:rsidR="00944EF7" w:rsidRDefault="00944EF7" w:rsidP="00664705"/>
    <w:p w14:paraId="76A049C2" w14:textId="3D22EE12" w:rsidR="000B5FA2" w:rsidRDefault="000B5FA2" w:rsidP="000B5FA2">
      <w:r>
        <w:t>Test 2:</w:t>
      </w:r>
      <w:r>
        <w:br/>
        <w:t>Reverse Voltage – 24</w:t>
      </w:r>
      <w:r w:rsidR="00DA6CA5">
        <w:t xml:space="preserve"> </w:t>
      </w:r>
      <w:r>
        <w:t>V</w:t>
      </w:r>
    </w:p>
    <w:p w14:paraId="7E3A7C54" w14:textId="3EC59647" w:rsidR="000B5FA2" w:rsidRPr="00C6164F" w:rsidRDefault="000B5FA2" w:rsidP="000B5FA2">
      <w:r>
        <w:t xml:space="preserve">Measured current </w:t>
      </w:r>
      <w:r w:rsidR="00DA6CA5">
        <w:t>–</w:t>
      </w:r>
      <w:r>
        <w:t xml:space="preserve"> </w:t>
      </w:r>
      <w:r w:rsidR="00DA6CA5">
        <w:t>2 mA</w:t>
      </w:r>
    </w:p>
    <w:p w14:paraId="26392C65" w14:textId="77777777" w:rsidR="00274641" w:rsidRDefault="00274641" w:rsidP="00664705"/>
    <w:p w14:paraId="37214E77" w14:textId="77777777" w:rsidR="00AF2374" w:rsidRDefault="00AF2374" w:rsidP="00664705">
      <w:pPr>
        <w:sectPr w:rsidR="00AF2374" w:rsidSect="00AB6EE4">
          <w:type w:val="continuous"/>
          <w:pgSz w:w="12240" w:h="15840"/>
          <w:pgMar w:top="1440" w:right="1440" w:bottom="1440" w:left="1440" w:header="708" w:footer="708" w:gutter="0"/>
          <w:cols w:space="708"/>
          <w:docGrid w:linePitch="360"/>
        </w:sectPr>
      </w:pPr>
    </w:p>
    <w:p w14:paraId="14B3C061" w14:textId="77777777" w:rsidR="00AF2374" w:rsidRDefault="00274641" w:rsidP="00AF2374">
      <w:pPr>
        <w:keepNext/>
      </w:pPr>
      <w:r>
        <w:rPr>
          <w:noProof/>
        </w:rPr>
        <w:drawing>
          <wp:inline distT="0" distB="0" distL="0" distR="0" wp14:anchorId="05E25FD8" wp14:editId="3E9CE968">
            <wp:extent cx="2747010" cy="3660775"/>
            <wp:effectExtent l="0" t="0" r="0" b="0"/>
            <wp:docPr id="1841929338" name="Picture 4"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9338" name="Picture 4" descr="A close up of a mach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7010" cy="3660775"/>
                    </a:xfrm>
                    <a:prstGeom prst="rect">
                      <a:avLst/>
                    </a:prstGeom>
                    <a:noFill/>
                    <a:ln>
                      <a:noFill/>
                    </a:ln>
                  </pic:spPr>
                </pic:pic>
              </a:graphicData>
            </a:graphic>
          </wp:inline>
        </w:drawing>
      </w:r>
    </w:p>
    <w:p w14:paraId="53FE0A78" w14:textId="2F5444A2" w:rsidR="00664705" w:rsidRDefault="00AF2374" w:rsidP="00AF2374">
      <w:pPr>
        <w:pStyle w:val="Caption"/>
      </w:pPr>
      <w:r>
        <w:t xml:space="preserve">Figure </w:t>
      </w:r>
      <w:fldSimple w:instr=" SEQ Figure \* ARABIC ">
        <w:r w:rsidR="0069108D">
          <w:rPr>
            <w:noProof/>
          </w:rPr>
          <w:t>4</w:t>
        </w:r>
      </w:fldSimple>
      <w:r w:rsidRPr="002E5F0A">
        <w:t xml:space="preserve"> Correct polarity </w:t>
      </w:r>
      <w:r>
        <w:t>24</w:t>
      </w:r>
      <w:r w:rsidRPr="002E5F0A">
        <w:t xml:space="preserve"> V</w:t>
      </w:r>
    </w:p>
    <w:p w14:paraId="18206607" w14:textId="77777777" w:rsidR="00AF2374" w:rsidRDefault="00274641" w:rsidP="00AF2374">
      <w:pPr>
        <w:keepNext/>
      </w:pPr>
      <w:r>
        <w:rPr>
          <w:noProof/>
        </w:rPr>
        <w:drawing>
          <wp:inline distT="0" distB="0" distL="0" distR="0" wp14:anchorId="54E9FB52" wp14:editId="7CB81F7D">
            <wp:extent cx="2747010" cy="3660140"/>
            <wp:effectExtent l="0" t="0" r="0" b="0"/>
            <wp:docPr id="629692757" name="Picture 5"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2757" name="Picture 5" descr="A close up of a devic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7010" cy="3660140"/>
                    </a:xfrm>
                    <a:prstGeom prst="rect">
                      <a:avLst/>
                    </a:prstGeom>
                    <a:noFill/>
                    <a:ln>
                      <a:noFill/>
                    </a:ln>
                  </pic:spPr>
                </pic:pic>
              </a:graphicData>
            </a:graphic>
          </wp:inline>
        </w:drawing>
      </w:r>
    </w:p>
    <w:p w14:paraId="2E7082BC" w14:textId="6C08D041" w:rsidR="00944EF7" w:rsidRDefault="00AF2374" w:rsidP="00AF2374">
      <w:pPr>
        <w:pStyle w:val="Caption"/>
      </w:pPr>
      <w:r>
        <w:t xml:space="preserve">Figure </w:t>
      </w:r>
      <w:fldSimple w:instr=" SEQ Figure \* ARABIC ">
        <w:r w:rsidR="0069108D">
          <w:rPr>
            <w:noProof/>
          </w:rPr>
          <w:t>5</w:t>
        </w:r>
      </w:fldSimple>
      <w:r>
        <w:t xml:space="preserve"> Reverse</w:t>
      </w:r>
      <w:r w:rsidRPr="00513085">
        <w:t xml:space="preserve"> polarity </w:t>
      </w:r>
      <w:r>
        <w:t>24</w:t>
      </w:r>
      <w:r w:rsidRPr="00513085">
        <w:t xml:space="preserve"> V</w:t>
      </w:r>
    </w:p>
    <w:p w14:paraId="10FA153F" w14:textId="77777777" w:rsidR="00944EF7" w:rsidRDefault="00944EF7" w:rsidP="00664705"/>
    <w:p w14:paraId="13CC04C6" w14:textId="77777777" w:rsidR="00274641" w:rsidRDefault="00274641" w:rsidP="00664705">
      <w:pPr>
        <w:sectPr w:rsidR="00274641" w:rsidSect="00274641">
          <w:type w:val="continuous"/>
          <w:pgSz w:w="12240" w:h="15840"/>
          <w:pgMar w:top="1440" w:right="1440" w:bottom="1440" w:left="1440" w:header="708" w:footer="708" w:gutter="0"/>
          <w:cols w:num="2" w:space="708"/>
          <w:docGrid w:linePitch="360"/>
        </w:sectPr>
      </w:pPr>
    </w:p>
    <w:p w14:paraId="5FD18A7E" w14:textId="77777777" w:rsidR="00944EF7" w:rsidRDefault="00944EF7" w:rsidP="00664705"/>
    <w:p w14:paraId="1A27DADD" w14:textId="77777777" w:rsidR="00DA6CA5" w:rsidRDefault="00DA6CA5" w:rsidP="00664705"/>
    <w:p w14:paraId="62A9B3D2" w14:textId="77777777" w:rsidR="00DA6CA5" w:rsidRDefault="00DA6CA5" w:rsidP="00664705"/>
    <w:p w14:paraId="5FD041AA" w14:textId="77777777" w:rsidR="00DA6CA5" w:rsidRDefault="00DA6CA5" w:rsidP="00664705"/>
    <w:p w14:paraId="216EF46E" w14:textId="77777777" w:rsidR="00DA6CA5" w:rsidRDefault="00DA6CA5" w:rsidP="00664705"/>
    <w:p w14:paraId="0196EE7B" w14:textId="77777777" w:rsidR="00DA6CA5" w:rsidRDefault="00DA6CA5" w:rsidP="00664705"/>
    <w:p w14:paraId="55659A64" w14:textId="77777777" w:rsidR="00DA6CA5" w:rsidRDefault="00DA6CA5" w:rsidP="00664705"/>
    <w:p w14:paraId="0E785839" w14:textId="77777777" w:rsidR="00DA6CA5" w:rsidRDefault="00DA6CA5" w:rsidP="00664705"/>
    <w:p w14:paraId="75F6006F" w14:textId="77777777" w:rsidR="00DA6CA5" w:rsidRDefault="00DA6CA5" w:rsidP="00664705"/>
    <w:p w14:paraId="157339AD" w14:textId="77777777" w:rsidR="00DA6CA5" w:rsidRDefault="00DA6CA5" w:rsidP="00664705"/>
    <w:p w14:paraId="22996C65" w14:textId="77777777" w:rsidR="00DA6CA5" w:rsidRDefault="00DA6CA5" w:rsidP="00664705"/>
    <w:p w14:paraId="1E899AB8" w14:textId="77777777" w:rsidR="00DA6CA5" w:rsidRDefault="00DA6CA5" w:rsidP="00664705"/>
    <w:p w14:paraId="6E807DEB" w14:textId="77777777" w:rsidR="00DA6CA5" w:rsidRDefault="00DA6CA5" w:rsidP="00664705"/>
    <w:p w14:paraId="0333193A" w14:textId="77777777" w:rsidR="00DA6CA5" w:rsidRDefault="00DA6CA5" w:rsidP="00664705"/>
    <w:p w14:paraId="24C08F3D" w14:textId="7838F5D5" w:rsidR="000B5FA2" w:rsidRDefault="000B5FA2" w:rsidP="000B5FA2">
      <w:r>
        <w:lastRenderedPageBreak/>
        <w:t>Test 3:</w:t>
      </w:r>
      <w:r>
        <w:br/>
        <w:t>Reverse Voltage – 32</w:t>
      </w:r>
      <w:r w:rsidR="00DA6CA5">
        <w:t xml:space="preserve"> </w:t>
      </w:r>
      <w:r>
        <w:t>V</w:t>
      </w:r>
    </w:p>
    <w:p w14:paraId="25C9DBE9" w14:textId="1F46BFCE" w:rsidR="00E57B14" w:rsidRDefault="000B5FA2" w:rsidP="00206A09">
      <w:r>
        <w:t xml:space="preserve">Measured current </w:t>
      </w:r>
      <w:r w:rsidR="00206A09">
        <w:t>–</w:t>
      </w:r>
      <w:r>
        <w:t xml:space="preserve"> </w:t>
      </w:r>
      <w:r w:rsidR="00DA6CA5">
        <w:t>3 mA</w:t>
      </w:r>
    </w:p>
    <w:p w14:paraId="541D6411" w14:textId="77777777" w:rsidR="00AF2374" w:rsidRDefault="00AF2374" w:rsidP="00206A09"/>
    <w:p w14:paraId="3AC55AD7" w14:textId="77777777" w:rsidR="00AF2374" w:rsidRDefault="00AF2374" w:rsidP="00206A09">
      <w:pPr>
        <w:sectPr w:rsidR="00AF2374" w:rsidSect="00AB6EE4">
          <w:type w:val="continuous"/>
          <w:pgSz w:w="12240" w:h="15840"/>
          <w:pgMar w:top="1440" w:right="1440" w:bottom="1440" w:left="1440" w:header="708" w:footer="708" w:gutter="0"/>
          <w:cols w:space="708"/>
          <w:docGrid w:linePitch="360"/>
        </w:sectPr>
      </w:pPr>
    </w:p>
    <w:p w14:paraId="03D9571C" w14:textId="77777777" w:rsidR="00AF2374" w:rsidRDefault="00AF2374" w:rsidP="00AF2374">
      <w:pPr>
        <w:keepNext/>
      </w:pPr>
      <w:r>
        <w:rPr>
          <w:noProof/>
        </w:rPr>
        <w:drawing>
          <wp:inline distT="0" distB="0" distL="0" distR="0" wp14:anchorId="3A0528D9" wp14:editId="4A249BB3">
            <wp:extent cx="2878111" cy="3836222"/>
            <wp:effectExtent l="0" t="0" r="0" b="0"/>
            <wp:docPr id="30436777" name="Picture 6"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6777" name="Picture 6" descr="A close up of a devi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1320" cy="3840500"/>
                    </a:xfrm>
                    <a:prstGeom prst="rect">
                      <a:avLst/>
                    </a:prstGeom>
                    <a:noFill/>
                    <a:ln>
                      <a:noFill/>
                    </a:ln>
                  </pic:spPr>
                </pic:pic>
              </a:graphicData>
            </a:graphic>
          </wp:inline>
        </w:drawing>
      </w:r>
    </w:p>
    <w:p w14:paraId="6EDCFFB1" w14:textId="2275C51E" w:rsidR="00206A09" w:rsidRDefault="00AF2374" w:rsidP="00AF2374">
      <w:pPr>
        <w:pStyle w:val="Caption"/>
      </w:pPr>
      <w:r>
        <w:t xml:space="preserve">Figure </w:t>
      </w:r>
      <w:fldSimple w:instr=" SEQ Figure \* ARABIC ">
        <w:r w:rsidR="0069108D">
          <w:rPr>
            <w:noProof/>
          </w:rPr>
          <w:t>6</w:t>
        </w:r>
      </w:fldSimple>
      <w:r>
        <w:t xml:space="preserve"> </w:t>
      </w:r>
      <w:r w:rsidRPr="009B5CA4">
        <w:t>Correct polarity</w:t>
      </w:r>
      <w:r>
        <w:t xml:space="preserve"> 3</w:t>
      </w:r>
      <w:r w:rsidRPr="009B5CA4">
        <w:t>2 V</w:t>
      </w:r>
    </w:p>
    <w:p w14:paraId="7985E9C6" w14:textId="77777777" w:rsidR="00AF2374" w:rsidRDefault="00DA6CA5" w:rsidP="00AF2374">
      <w:pPr>
        <w:keepNext/>
      </w:pPr>
      <w:r>
        <w:rPr>
          <w:noProof/>
        </w:rPr>
        <w:drawing>
          <wp:inline distT="0" distB="0" distL="0" distR="0" wp14:anchorId="3622F0F4" wp14:editId="3C3BEED4">
            <wp:extent cx="2900218" cy="3865200"/>
            <wp:effectExtent l="0" t="0" r="0" b="2540"/>
            <wp:docPr id="118889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7641" cy="3875093"/>
                    </a:xfrm>
                    <a:prstGeom prst="rect">
                      <a:avLst/>
                    </a:prstGeom>
                    <a:noFill/>
                    <a:ln>
                      <a:noFill/>
                    </a:ln>
                  </pic:spPr>
                </pic:pic>
              </a:graphicData>
            </a:graphic>
          </wp:inline>
        </w:drawing>
      </w:r>
    </w:p>
    <w:p w14:paraId="013BEE15" w14:textId="26E9165C" w:rsidR="00DA6CA5" w:rsidRDefault="00AF2374" w:rsidP="00AF2374">
      <w:pPr>
        <w:pStyle w:val="Caption"/>
      </w:pPr>
      <w:r>
        <w:t xml:space="preserve">Figure </w:t>
      </w:r>
      <w:fldSimple w:instr=" SEQ Figure \* ARABIC ">
        <w:r w:rsidR="0069108D">
          <w:rPr>
            <w:noProof/>
          </w:rPr>
          <w:t>7</w:t>
        </w:r>
      </w:fldSimple>
      <w:r>
        <w:t xml:space="preserve"> Reverse</w:t>
      </w:r>
      <w:r w:rsidRPr="004C3219">
        <w:t xml:space="preserve"> polarity 32 V</w:t>
      </w:r>
    </w:p>
    <w:p w14:paraId="403ABDD7" w14:textId="77777777" w:rsidR="00AF2374" w:rsidRDefault="00AF2374" w:rsidP="00206A09">
      <w:pPr>
        <w:sectPr w:rsidR="00AF2374" w:rsidSect="00AF2374">
          <w:type w:val="continuous"/>
          <w:pgSz w:w="12240" w:h="15840"/>
          <w:pgMar w:top="1440" w:right="1440" w:bottom="1440" w:left="1440" w:header="708" w:footer="708" w:gutter="0"/>
          <w:cols w:num="2" w:space="708"/>
          <w:docGrid w:linePitch="360"/>
        </w:sectPr>
      </w:pPr>
    </w:p>
    <w:p w14:paraId="12D80FF8" w14:textId="77777777" w:rsidR="00DA6CA5" w:rsidRDefault="00DA6CA5" w:rsidP="00206A09"/>
    <w:p w14:paraId="033A681E" w14:textId="22E78007" w:rsidR="00206A09" w:rsidRDefault="004A3417" w:rsidP="00206A09">
      <w:r>
        <w:t xml:space="preserve">All voltage levels passed reverse and correct polarity testing. </w:t>
      </w:r>
    </w:p>
    <w:p w14:paraId="711505CF" w14:textId="77777777" w:rsidR="00F30A64" w:rsidRDefault="00F30A64" w:rsidP="00206A09"/>
    <w:p w14:paraId="1C8EE7E4" w14:textId="0121089B" w:rsidR="008C1250" w:rsidRDefault="00F30A64" w:rsidP="00206A09">
      <w:r>
        <w:t xml:space="preserve">After reverse polarity tests, when correct polarity input power was given, the </w:t>
      </w:r>
      <w:r w:rsidR="00514718">
        <w:t xml:space="preserve">device did not </w:t>
      </w:r>
      <w:r w:rsidR="008C1250">
        <w:t>show any odd behavior and functioned as expected.</w:t>
      </w:r>
    </w:p>
    <w:p w14:paraId="02655EC1" w14:textId="77777777" w:rsidR="00206A09" w:rsidRDefault="00206A09" w:rsidP="00206A09"/>
    <w:p w14:paraId="05D8E0B1" w14:textId="489E6474" w:rsidR="00206A09" w:rsidRDefault="00206A09" w:rsidP="00206A09">
      <w:r>
        <w:t xml:space="preserve">Result: </w:t>
      </w:r>
      <w:r w:rsidRPr="00B86E73">
        <w:rPr>
          <w:b/>
          <w:bCs/>
        </w:rPr>
        <w:t>PASSED</w:t>
      </w:r>
    </w:p>
    <w:p w14:paraId="4452C88F" w14:textId="77777777" w:rsidR="00206A09" w:rsidRPr="00206A09" w:rsidRDefault="00206A09" w:rsidP="00206A09"/>
    <w:p w14:paraId="028C838C" w14:textId="5D7BF590" w:rsidR="00664705" w:rsidRDefault="00510461" w:rsidP="00664705">
      <w:pPr>
        <w:pStyle w:val="Heading1"/>
      </w:pPr>
      <w:r>
        <w:lastRenderedPageBreak/>
        <w:t>5V SMPS</w:t>
      </w:r>
      <w:r w:rsidR="001C3156">
        <w:t xml:space="preserve"> (passed in V0 verification)</w:t>
      </w:r>
    </w:p>
    <w:p w14:paraId="06C01A13" w14:textId="77777777" w:rsidR="008D3E8B" w:rsidRDefault="008D3E8B" w:rsidP="008D3E8B">
      <w:pPr>
        <w:keepNext/>
        <w:jc w:val="center"/>
      </w:pPr>
      <w:r w:rsidRPr="008D3E8B">
        <w:rPr>
          <w:noProof/>
        </w:rPr>
        <w:drawing>
          <wp:inline distT="0" distB="0" distL="0" distR="0" wp14:anchorId="68D8A304" wp14:editId="314C9B37">
            <wp:extent cx="5943600" cy="1909445"/>
            <wp:effectExtent l="0" t="0" r="0" b="0"/>
            <wp:docPr id="94788624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86243" name="Picture 1" descr="A diagram of a circuit&#10;&#10;Description automatically generated"/>
                    <pic:cNvPicPr/>
                  </pic:nvPicPr>
                  <pic:blipFill>
                    <a:blip r:embed="rId23"/>
                    <a:stretch>
                      <a:fillRect/>
                    </a:stretch>
                  </pic:blipFill>
                  <pic:spPr>
                    <a:xfrm>
                      <a:off x="0" y="0"/>
                      <a:ext cx="5943600" cy="1909445"/>
                    </a:xfrm>
                    <a:prstGeom prst="rect">
                      <a:avLst/>
                    </a:prstGeom>
                  </pic:spPr>
                </pic:pic>
              </a:graphicData>
            </a:graphic>
          </wp:inline>
        </w:drawing>
      </w:r>
    </w:p>
    <w:p w14:paraId="29BD8DB8" w14:textId="39188BCF" w:rsidR="00E57B14" w:rsidRPr="00E57B14" w:rsidRDefault="008D3E8B" w:rsidP="008D3E8B">
      <w:pPr>
        <w:pStyle w:val="Caption"/>
        <w:jc w:val="center"/>
      </w:pPr>
      <w:r>
        <w:t xml:space="preserve">Figure </w:t>
      </w:r>
      <w:fldSimple w:instr=" SEQ Figure \* ARABIC ">
        <w:r w:rsidR="0069108D">
          <w:rPr>
            <w:noProof/>
          </w:rPr>
          <w:t>8</w:t>
        </w:r>
      </w:fldSimple>
      <w:r>
        <w:t>: 5V SMPS under test</w:t>
      </w:r>
    </w:p>
    <w:p w14:paraId="0B881108" w14:textId="030CCBCC" w:rsidR="004074E9" w:rsidRDefault="00122E44" w:rsidP="004074E9">
      <w:r>
        <w:t xml:space="preserve">Regulator loads </w:t>
      </w:r>
      <w:r w:rsidR="00034E43">
        <w:t xml:space="preserve">are removed by cutting traces on locations marked with blue lines. </w:t>
      </w:r>
      <w:proofErr w:type="gramStart"/>
      <w:r w:rsidR="00034E43">
        <w:t>Electronic</w:t>
      </w:r>
      <w:proofErr w:type="gramEnd"/>
      <w:r w:rsidR="00034E43">
        <w:t xml:space="preserve"> load is </w:t>
      </w:r>
      <w:r w:rsidR="001D5C5E">
        <w:t>connected a</w:t>
      </w:r>
      <w:r w:rsidR="00CD1EF6">
        <w:t xml:space="preserve">t the point of blue circle. Resistor R410 will not be removed. It supplies relay </w:t>
      </w:r>
      <w:proofErr w:type="gramStart"/>
      <w:r w:rsidR="00CD1EF6">
        <w:t>coils</w:t>
      </w:r>
      <w:proofErr w:type="gramEnd"/>
      <w:r w:rsidR="003826CF">
        <w:t xml:space="preserve"> and those will not be </w:t>
      </w:r>
      <w:r w:rsidR="00003153">
        <w:t>activated.</w:t>
      </w:r>
    </w:p>
    <w:p w14:paraId="6779B6D3" w14:textId="77777777" w:rsidR="00C37082" w:rsidRDefault="00C37082" w:rsidP="004074E9"/>
    <w:p w14:paraId="7CF038CC" w14:textId="784C172A" w:rsidR="00C37082" w:rsidRDefault="00A45922" w:rsidP="004074E9">
      <w:r>
        <w:t>Fuse board V0 prototype P03 was used for 5V SMPS testing.</w:t>
      </w:r>
    </w:p>
    <w:p w14:paraId="0E05F6BD" w14:textId="77777777" w:rsidR="00E22C9E" w:rsidRDefault="00E22C9E" w:rsidP="004074E9"/>
    <w:p w14:paraId="3411C052" w14:textId="77777777" w:rsidR="0015028E" w:rsidRDefault="0015028E" w:rsidP="0015028E">
      <w:pPr>
        <w:keepNext/>
        <w:jc w:val="center"/>
      </w:pPr>
      <w:r w:rsidRPr="0015028E">
        <w:rPr>
          <w:noProof/>
        </w:rPr>
        <w:drawing>
          <wp:inline distT="0" distB="0" distL="0" distR="0" wp14:anchorId="2F85398D" wp14:editId="08787709">
            <wp:extent cx="5943600" cy="3435350"/>
            <wp:effectExtent l="0" t="0" r="0" b="0"/>
            <wp:docPr id="263371013" name="Picture 1" descr="A computer chip with many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1013" name="Picture 1" descr="A computer chip with many different colors&#10;&#10;Description automatically generated"/>
                    <pic:cNvPicPr/>
                  </pic:nvPicPr>
                  <pic:blipFill>
                    <a:blip r:embed="rId24"/>
                    <a:stretch>
                      <a:fillRect/>
                    </a:stretch>
                  </pic:blipFill>
                  <pic:spPr>
                    <a:xfrm>
                      <a:off x="0" y="0"/>
                      <a:ext cx="5943600" cy="3435350"/>
                    </a:xfrm>
                    <a:prstGeom prst="rect">
                      <a:avLst/>
                    </a:prstGeom>
                  </pic:spPr>
                </pic:pic>
              </a:graphicData>
            </a:graphic>
          </wp:inline>
        </w:drawing>
      </w:r>
    </w:p>
    <w:p w14:paraId="5C2355D3" w14:textId="7AA0441D" w:rsidR="0015028E" w:rsidRDefault="0015028E" w:rsidP="0015028E">
      <w:pPr>
        <w:pStyle w:val="Caption"/>
        <w:jc w:val="center"/>
      </w:pPr>
      <w:r>
        <w:t xml:space="preserve">Figure </w:t>
      </w:r>
      <w:fldSimple w:instr=" SEQ Figure \* ARABIC ">
        <w:r w:rsidR="0069108D">
          <w:rPr>
            <w:noProof/>
          </w:rPr>
          <w:t>9</w:t>
        </w:r>
      </w:fldSimple>
      <w:r>
        <w:t>: Modifications to PCB for 5V SMPS testing</w:t>
      </w:r>
    </w:p>
    <w:p w14:paraId="1E9B12D3" w14:textId="77777777" w:rsidR="0009716B" w:rsidRDefault="0009716B" w:rsidP="0009716B">
      <w:pPr>
        <w:keepNext/>
      </w:pPr>
      <w:r>
        <w:rPr>
          <w:noProof/>
        </w:rPr>
        <w:lastRenderedPageBreak/>
        <w:drawing>
          <wp:inline distT="0" distB="0" distL="0" distR="0" wp14:anchorId="0B79BF27" wp14:editId="21D96F88">
            <wp:extent cx="5937250" cy="3340100"/>
            <wp:effectExtent l="0" t="0" r="6350" b="0"/>
            <wp:docPr id="13911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2CD5EEBB" w14:textId="1356FEE6" w:rsidR="0015028E" w:rsidRDefault="0009716B" w:rsidP="0009716B">
      <w:pPr>
        <w:pStyle w:val="Caption"/>
        <w:jc w:val="center"/>
      </w:pPr>
      <w:r>
        <w:t xml:space="preserve">Figure </w:t>
      </w:r>
      <w:fldSimple w:instr=" SEQ Figure \* ARABIC ">
        <w:r w:rsidR="0069108D">
          <w:rPr>
            <w:noProof/>
          </w:rPr>
          <w:t>10</w:t>
        </w:r>
      </w:fldSimple>
      <w:r>
        <w:t>: 5V SMPS test setup</w:t>
      </w:r>
    </w:p>
    <w:p w14:paraId="5E0E7430" w14:textId="77777777" w:rsidR="002839C5" w:rsidRDefault="002839C5" w:rsidP="002839C5"/>
    <w:p w14:paraId="7E574D6F" w14:textId="4DAE486A" w:rsidR="002839C5" w:rsidRDefault="002839C5" w:rsidP="002839C5">
      <w:r>
        <w:t xml:space="preserve">5V SMPS was tested on </w:t>
      </w:r>
      <w:r w:rsidR="001F5112">
        <w:t>V0 prototype</w:t>
      </w:r>
      <w:r w:rsidR="00BF54A0">
        <w:t xml:space="preserve">. </w:t>
      </w:r>
      <w:r w:rsidR="00E22C9E">
        <w:t>The regulator</w:t>
      </w:r>
      <w:r w:rsidR="00BF54A0">
        <w:t xml:space="preserve"> is designed for 1,04A, </w:t>
      </w:r>
      <w:r w:rsidR="00E22C9E">
        <w:t>b</w:t>
      </w:r>
      <w:r w:rsidR="00BF54A0">
        <w:t xml:space="preserve">ut tested </w:t>
      </w:r>
      <w:r w:rsidR="00E22C9E">
        <w:t>with</w:t>
      </w:r>
      <w:r w:rsidR="00BF54A0">
        <w:t xml:space="preserve"> 1,5A as well.</w:t>
      </w:r>
    </w:p>
    <w:p w14:paraId="1A843D4B" w14:textId="77777777" w:rsidR="00180FF3" w:rsidRPr="002839C5" w:rsidRDefault="00180FF3" w:rsidP="002839C5"/>
    <w:p w14:paraId="430E3DAF" w14:textId="45E32577" w:rsidR="001A6AE4" w:rsidRDefault="001A6AE4" w:rsidP="004074E9">
      <w:pPr>
        <w:pStyle w:val="Heading2"/>
      </w:pPr>
      <w:r>
        <w:t>General reliability</w:t>
      </w:r>
    </w:p>
    <w:p w14:paraId="5E2AFB2A" w14:textId="53882CA7" w:rsidR="001A6AE4" w:rsidRDefault="001A6AE4" w:rsidP="001A6AE4">
      <w:r w:rsidRPr="001A6AE4">
        <w:rPr>
          <w:b/>
          <w:bCs/>
        </w:rPr>
        <w:t>Heat dissipation</w:t>
      </w:r>
      <w:r>
        <w:t>.</w:t>
      </w:r>
      <w:r>
        <w:br/>
        <w:t>Vin = 28V.</w:t>
      </w:r>
    </w:p>
    <w:p w14:paraId="31F262A2" w14:textId="77777777" w:rsidR="001A6AE4" w:rsidRDefault="001A6AE4" w:rsidP="001A6AE4">
      <w:proofErr w:type="spellStart"/>
      <w:r>
        <w:t>Iload</w:t>
      </w:r>
      <w:proofErr w:type="spellEnd"/>
      <w:r>
        <w:t xml:space="preserve"> = 1,5A.</w:t>
      </w:r>
    </w:p>
    <w:p w14:paraId="3ABEBBAA" w14:textId="77777777" w:rsidR="001A6AE4" w:rsidRDefault="001A6AE4" w:rsidP="001A6AE4">
      <w:r>
        <w:t>Time under load was 1,5h.</w:t>
      </w:r>
    </w:p>
    <w:p w14:paraId="4232484B" w14:textId="4D361635" w:rsidR="001A6AE4" w:rsidRDefault="001A6AE4" w:rsidP="001A6AE4">
      <w:proofErr w:type="gramStart"/>
      <w:r>
        <w:t>Room</w:t>
      </w:r>
      <w:proofErr w:type="gramEnd"/>
      <w:r>
        <w:t xml:space="preserve"> temperature </w:t>
      </w:r>
      <w:r w:rsidR="00E245E5">
        <w:t xml:space="preserve">was </w:t>
      </w:r>
      <w:r>
        <w:t>24</w:t>
      </w:r>
      <w:r w:rsidR="00385400">
        <w:t xml:space="preserve"> </w:t>
      </w:r>
      <w:r>
        <w:rPr>
          <w:rFonts w:cstheme="minorHAnsi"/>
        </w:rPr>
        <w:t>°</w:t>
      </w:r>
      <w:r>
        <w:t>C.</w:t>
      </w:r>
    </w:p>
    <w:p w14:paraId="1E0C2F6D" w14:textId="1462F786" w:rsidR="001A6AE4" w:rsidRDefault="001A6AE4" w:rsidP="001A6AE4">
      <w:r>
        <w:t xml:space="preserve">Regulator temperature </w:t>
      </w:r>
      <w:r w:rsidR="00E245E5">
        <w:t xml:space="preserve">was </w:t>
      </w:r>
      <w:r>
        <w:t xml:space="preserve">48.8 </w:t>
      </w:r>
      <w:r>
        <w:rPr>
          <w:rFonts w:cstheme="minorHAnsi"/>
        </w:rPr>
        <w:t>°</w:t>
      </w:r>
      <w:r>
        <w:t>C</w:t>
      </w:r>
    </w:p>
    <w:p w14:paraId="64BEEEA8" w14:textId="77777777" w:rsidR="00E245E5" w:rsidRDefault="00E245E5" w:rsidP="001A6AE4"/>
    <w:p w14:paraId="3FBD7A75" w14:textId="55B1A96A" w:rsidR="00E245E5" w:rsidRPr="00E245E5" w:rsidRDefault="00E245E5" w:rsidP="001A6AE4">
      <w:pPr>
        <w:rPr>
          <w:b/>
          <w:bCs/>
        </w:rPr>
      </w:pPr>
      <w:r w:rsidRPr="00E245E5">
        <w:rPr>
          <w:b/>
          <w:bCs/>
        </w:rPr>
        <w:t>Heat soak.</w:t>
      </w:r>
    </w:p>
    <w:p w14:paraId="09D0ADB7" w14:textId="31263655" w:rsidR="001A6AE4" w:rsidRDefault="00E245E5" w:rsidP="001A6AE4">
      <w:r>
        <w:t xml:space="preserve">Ambient temperature was 60 </w:t>
      </w:r>
      <w:r w:rsidR="00861F16">
        <w:rPr>
          <w:rFonts w:cstheme="minorHAnsi"/>
        </w:rPr>
        <w:t>°</w:t>
      </w:r>
      <w:r w:rsidR="00861F16">
        <w:t>C.</w:t>
      </w:r>
    </w:p>
    <w:p w14:paraId="56679839" w14:textId="1EA8E945" w:rsidR="002839C5" w:rsidRDefault="002839C5" w:rsidP="001A6AE4">
      <w:r>
        <w:t xml:space="preserve">Time at the ambient temperature was </w:t>
      </w:r>
      <w:r w:rsidR="001F5112">
        <w:t>16h.</w:t>
      </w:r>
    </w:p>
    <w:p w14:paraId="7F3DCF85" w14:textId="0BA0CDBC" w:rsidR="001F5112" w:rsidRDefault="001F5112" w:rsidP="001A6AE4">
      <w:r>
        <w:t>Load was 1,5A.</w:t>
      </w:r>
    </w:p>
    <w:p w14:paraId="571BE590" w14:textId="3E663603" w:rsidR="001F5112" w:rsidRDefault="00F23BF8" w:rsidP="001A6AE4">
      <w:r>
        <w:t>Vin was 32A.</w:t>
      </w:r>
    </w:p>
    <w:p w14:paraId="01EEBA1A" w14:textId="76230527" w:rsidR="00F23BF8" w:rsidRDefault="00F063FB" w:rsidP="001A6AE4">
      <w:r>
        <w:t xml:space="preserve">No difference in performance was </w:t>
      </w:r>
      <w:proofErr w:type="gramStart"/>
      <w:r>
        <w:t>noted</w:t>
      </w:r>
      <w:proofErr w:type="gramEnd"/>
      <w:r>
        <w:t xml:space="preserve"> after t</w:t>
      </w:r>
      <w:r w:rsidR="004601B3">
        <w:t>ime on maximum operating temperature.</w:t>
      </w:r>
    </w:p>
    <w:p w14:paraId="3D2E7209" w14:textId="77777777" w:rsidR="008947AE" w:rsidRDefault="008947AE" w:rsidP="001A6AE4"/>
    <w:p w14:paraId="10280FAB" w14:textId="77777777" w:rsidR="00180FF3" w:rsidRPr="008947AE" w:rsidRDefault="00180FF3" w:rsidP="001A6AE4">
      <w:pPr>
        <w:rPr>
          <w:b/>
          <w:bCs/>
        </w:rPr>
      </w:pPr>
    </w:p>
    <w:p w14:paraId="526EB85E" w14:textId="77777777" w:rsidR="00861F16" w:rsidRPr="001A6AE4" w:rsidRDefault="00861F16" w:rsidP="001A6AE4"/>
    <w:p w14:paraId="30E6580E" w14:textId="77777777" w:rsidR="001A6AE4" w:rsidRPr="001A6AE4" w:rsidRDefault="001A6AE4" w:rsidP="001A6AE4"/>
    <w:p w14:paraId="5E4F7D73" w14:textId="71076082" w:rsidR="004074E9" w:rsidRDefault="004074E9" w:rsidP="004074E9">
      <w:pPr>
        <w:pStyle w:val="Heading2"/>
      </w:pPr>
      <w:r>
        <w:lastRenderedPageBreak/>
        <w:t>Constant load</w:t>
      </w:r>
    </w:p>
    <w:p w14:paraId="10A71C21" w14:textId="07FFA727" w:rsidR="004601B3" w:rsidRDefault="004601B3" w:rsidP="004601B3">
      <w:r>
        <w:t xml:space="preserve">See results in </w:t>
      </w:r>
      <w:r w:rsidR="009C69E0">
        <w:fldChar w:fldCharType="begin"/>
      </w:r>
      <w:r w:rsidR="009C69E0">
        <w:instrText xml:space="preserve"> REF _Ref175747407 \h </w:instrText>
      </w:r>
      <w:r w:rsidR="009C69E0">
        <w:fldChar w:fldCharType="separate"/>
      </w:r>
      <w:r w:rsidR="0069108D">
        <w:t xml:space="preserve">Table </w:t>
      </w:r>
      <w:r w:rsidR="0069108D">
        <w:rPr>
          <w:noProof/>
        </w:rPr>
        <w:t>1</w:t>
      </w:r>
      <w:r w:rsidR="009C69E0">
        <w:fldChar w:fldCharType="end"/>
      </w:r>
      <w:r w:rsidR="000B6045">
        <w:t xml:space="preserve">. </w:t>
      </w:r>
      <w:proofErr w:type="gramStart"/>
      <w:r w:rsidR="00814E44">
        <w:t>Oscillosco</w:t>
      </w:r>
      <w:r w:rsidR="00830095">
        <w:t>pe</w:t>
      </w:r>
      <w:proofErr w:type="gramEnd"/>
      <w:r w:rsidR="00830095">
        <w:t xml:space="preserve"> </w:t>
      </w:r>
      <w:r w:rsidR="001273A1">
        <w:t xml:space="preserve">was set to 20MHz bandwidth. </w:t>
      </w:r>
    </w:p>
    <w:p w14:paraId="1AF6BE20" w14:textId="1D480035" w:rsidR="003715F9" w:rsidRDefault="003715F9" w:rsidP="003715F9">
      <w:pPr>
        <w:pStyle w:val="Caption"/>
        <w:keepNext/>
      </w:pPr>
      <w:bookmarkStart w:id="1" w:name="_Ref175747407"/>
      <w:r>
        <w:t xml:space="preserve">Table </w:t>
      </w:r>
      <w:fldSimple w:instr=" SEQ Table \* ARABIC ">
        <w:r w:rsidR="0069108D">
          <w:rPr>
            <w:noProof/>
          </w:rPr>
          <w:t>1</w:t>
        </w:r>
      </w:fldSimple>
      <w:bookmarkEnd w:id="1"/>
      <w:r>
        <w:t>: 5V SMPS static load test results</w:t>
      </w:r>
    </w:p>
    <w:tbl>
      <w:tblPr>
        <w:tblW w:w="8795" w:type="dxa"/>
        <w:tblLook w:val="04A0" w:firstRow="1" w:lastRow="0" w:firstColumn="1" w:lastColumn="0" w:noHBand="0" w:noVBand="1"/>
      </w:tblPr>
      <w:tblGrid>
        <w:gridCol w:w="1400"/>
        <w:gridCol w:w="960"/>
        <w:gridCol w:w="770"/>
        <w:gridCol w:w="1375"/>
        <w:gridCol w:w="770"/>
        <w:gridCol w:w="1375"/>
        <w:gridCol w:w="770"/>
        <w:gridCol w:w="1375"/>
      </w:tblGrid>
      <w:tr w:rsidR="003715F9" w:rsidRPr="003715F9" w14:paraId="046C4682" w14:textId="77777777" w:rsidTr="007C1718">
        <w:trPr>
          <w:trHeight w:val="288"/>
        </w:trPr>
        <w:tc>
          <w:tcPr>
            <w:tcW w:w="1400" w:type="dxa"/>
            <w:tcBorders>
              <w:top w:val="nil"/>
              <w:left w:val="nil"/>
              <w:bottom w:val="nil"/>
              <w:right w:val="nil"/>
            </w:tcBorders>
            <w:shd w:val="clear" w:color="auto" w:fill="auto"/>
            <w:noWrap/>
            <w:vAlign w:val="bottom"/>
            <w:hideMark/>
          </w:tcPr>
          <w:p w14:paraId="163D516C" w14:textId="77777777" w:rsidR="003715F9" w:rsidRPr="003715F9" w:rsidRDefault="003715F9" w:rsidP="003715F9">
            <w:pPr>
              <w:spacing w:line="240" w:lineRule="auto"/>
              <w:rPr>
                <w:rFonts w:ascii="Times New Roman" w:eastAsia="Times New Roman" w:hAnsi="Times New Roman" w:cs="Times New Roman"/>
                <w:sz w:val="24"/>
                <w:szCs w:val="24"/>
              </w:rPr>
            </w:pPr>
          </w:p>
        </w:tc>
        <w:tc>
          <w:tcPr>
            <w:tcW w:w="960" w:type="dxa"/>
            <w:tcBorders>
              <w:top w:val="nil"/>
              <w:left w:val="nil"/>
              <w:bottom w:val="nil"/>
              <w:right w:val="single" w:sz="4" w:space="0" w:color="auto"/>
            </w:tcBorders>
            <w:shd w:val="clear" w:color="auto" w:fill="auto"/>
            <w:noWrap/>
            <w:vAlign w:val="bottom"/>
            <w:hideMark/>
          </w:tcPr>
          <w:p w14:paraId="496969EF" w14:textId="77777777" w:rsidR="003715F9" w:rsidRPr="003715F9" w:rsidRDefault="003715F9" w:rsidP="003715F9">
            <w:pPr>
              <w:spacing w:line="240" w:lineRule="auto"/>
              <w:rPr>
                <w:rFonts w:ascii="Times New Roman" w:eastAsia="Times New Roman" w:hAnsi="Times New Roman" w:cs="Times New Roman"/>
                <w:sz w:val="20"/>
                <w:szCs w:val="20"/>
              </w:rPr>
            </w:pPr>
          </w:p>
        </w:tc>
        <w:tc>
          <w:tcPr>
            <w:tcW w:w="643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11DD86"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Input voltage</w:t>
            </w:r>
          </w:p>
        </w:tc>
      </w:tr>
      <w:tr w:rsidR="003715F9" w:rsidRPr="003715F9" w14:paraId="4C35E608" w14:textId="77777777" w:rsidTr="007C1718">
        <w:trPr>
          <w:trHeight w:val="288"/>
        </w:trPr>
        <w:tc>
          <w:tcPr>
            <w:tcW w:w="1400" w:type="dxa"/>
            <w:tcBorders>
              <w:top w:val="nil"/>
              <w:left w:val="nil"/>
              <w:bottom w:val="single" w:sz="4" w:space="0" w:color="auto"/>
              <w:right w:val="nil"/>
            </w:tcBorders>
            <w:shd w:val="clear" w:color="auto" w:fill="auto"/>
            <w:noWrap/>
            <w:vAlign w:val="bottom"/>
            <w:hideMark/>
          </w:tcPr>
          <w:p w14:paraId="48D9A133" w14:textId="77777777" w:rsidR="003715F9" w:rsidRPr="003715F9" w:rsidRDefault="003715F9" w:rsidP="003715F9">
            <w:pPr>
              <w:spacing w:line="240" w:lineRule="auto"/>
              <w:jc w:val="center"/>
              <w:rPr>
                <w:rFonts w:ascii="Calibri" w:eastAsia="Times New Roman" w:hAnsi="Calibri" w:cs="Calibri"/>
                <w:color w:val="000000"/>
              </w:rPr>
            </w:pPr>
          </w:p>
        </w:tc>
        <w:tc>
          <w:tcPr>
            <w:tcW w:w="960" w:type="dxa"/>
            <w:tcBorders>
              <w:top w:val="nil"/>
              <w:left w:val="nil"/>
              <w:bottom w:val="single" w:sz="4" w:space="0" w:color="auto"/>
              <w:right w:val="single" w:sz="4" w:space="0" w:color="auto"/>
            </w:tcBorders>
            <w:shd w:val="clear" w:color="auto" w:fill="auto"/>
            <w:noWrap/>
            <w:vAlign w:val="bottom"/>
            <w:hideMark/>
          </w:tcPr>
          <w:p w14:paraId="6009EF4D" w14:textId="77777777" w:rsidR="003715F9" w:rsidRPr="003715F9" w:rsidRDefault="003715F9" w:rsidP="003715F9">
            <w:pPr>
              <w:spacing w:line="240" w:lineRule="auto"/>
              <w:rPr>
                <w:rFonts w:ascii="Times New Roman" w:eastAsia="Times New Roman" w:hAnsi="Times New Roman" w:cs="Times New Roman"/>
                <w:sz w:val="20"/>
                <w:szCs w:val="20"/>
              </w:rPr>
            </w:pP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E4BA3" w14:textId="3BFF5856"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24</w:t>
            </w:r>
            <w:r w:rsidR="007C1718">
              <w:rPr>
                <w:rFonts w:ascii="Calibri" w:eastAsia="Times New Roman" w:hAnsi="Calibri" w:cs="Calibri"/>
                <w:color w:val="000000"/>
              </w:rPr>
              <w:t xml:space="preserve"> V</w:t>
            </w: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8B749" w14:textId="0A5975EC"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28</w:t>
            </w:r>
            <w:r w:rsidR="007C1718">
              <w:rPr>
                <w:rFonts w:ascii="Calibri" w:eastAsia="Times New Roman" w:hAnsi="Calibri" w:cs="Calibri"/>
                <w:color w:val="000000"/>
              </w:rPr>
              <w:t xml:space="preserve"> V</w:t>
            </w: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3C23CB" w14:textId="12506E94"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32</w:t>
            </w:r>
            <w:r w:rsidR="007C1718">
              <w:rPr>
                <w:rFonts w:ascii="Calibri" w:eastAsia="Times New Roman" w:hAnsi="Calibri" w:cs="Calibri"/>
                <w:color w:val="000000"/>
              </w:rPr>
              <w:t xml:space="preserve"> V</w:t>
            </w:r>
          </w:p>
        </w:tc>
      </w:tr>
      <w:tr w:rsidR="003715F9" w:rsidRPr="003715F9" w14:paraId="79F64ED1" w14:textId="77777777" w:rsidTr="007C1718">
        <w:trPr>
          <w:trHeight w:val="288"/>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69F17" w14:textId="14DCFF3B"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Temperature</w:t>
            </w:r>
            <w:r w:rsidR="007C1718">
              <w:rPr>
                <w:rFonts w:ascii="Calibri" w:eastAsia="Times New Roman" w:hAnsi="Calibri" w:cs="Calibri"/>
                <w:color w:val="000000"/>
              </w:rPr>
              <w:t xml:space="preserve"> [°C]</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21B8F" w14:textId="15000E99"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Load</w:t>
            </w:r>
            <w:r w:rsidR="007C1718">
              <w:rPr>
                <w:rFonts w:ascii="Calibri" w:eastAsia="Times New Roman" w:hAnsi="Calibri" w:cs="Calibri"/>
                <w:color w:val="000000"/>
              </w:rPr>
              <w:t xml:space="preserve"> [A]</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80D7F" w14:textId="77777777" w:rsidR="003715F9" w:rsidRPr="003715F9" w:rsidRDefault="003715F9" w:rsidP="003715F9">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AAA518" w14:textId="77777777"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8C4909" w14:textId="77777777" w:rsidR="003715F9" w:rsidRPr="003715F9" w:rsidRDefault="003715F9" w:rsidP="003715F9">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AA468" w14:textId="77777777"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1DDDB" w14:textId="77777777" w:rsidR="003715F9" w:rsidRPr="003715F9" w:rsidRDefault="003715F9" w:rsidP="003715F9">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08FD9D" w14:textId="77777777" w:rsidR="003715F9" w:rsidRPr="003715F9" w:rsidRDefault="003715F9" w:rsidP="003715F9">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r>
      <w:tr w:rsidR="003715F9" w:rsidRPr="003715F9" w14:paraId="259CDE96" w14:textId="77777777" w:rsidTr="007C1718">
        <w:trPr>
          <w:trHeight w:val="288"/>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3A9F82"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-20</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59063A8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p>
        </w:tc>
        <w:tc>
          <w:tcPr>
            <w:tcW w:w="770" w:type="dxa"/>
            <w:tcBorders>
              <w:top w:val="single" w:sz="4" w:space="0" w:color="auto"/>
              <w:left w:val="single" w:sz="4" w:space="0" w:color="auto"/>
              <w:bottom w:val="nil"/>
              <w:right w:val="nil"/>
            </w:tcBorders>
            <w:shd w:val="clear" w:color="auto" w:fill="auto"/>
            <w:noWrap/>
            <w:vAlign w:val="bottom"/>
            <w:hideMark/>
          </w:tcPr>
          <w:p w14:paraId="5F005A6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5,138</w:t>
            </w:r>
          </w:p>
        </w:tc>
        <w:tc>
          <w:tcPr>
            <w:tcW w:w="1375" w:type="dxa"/>
            <w:tcBorders>
              <w:top w:val="single" w:sz="4" w:space="0" w:color="auto"/>
              <w:left w:val="nil"/>
              <w:bottom w:val="nil"/>
              <w:right w:val="single" w:sz="4" w:space="0" w:color="auto"/>
            </w:tcBorders>
            <w:shd w:val="clear" w:color="auto" w:fill="auto"/>
            <w:noWrap/>
            <w:vAlign w:val="bottom"/>
            <w:hideMark/>
          </w:tcPr>
          <w:p w14:paraId="2B9A24C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w:t>
            </w:r>
          </w:p>
        </w:tc>
        <w:tc>
          <w:tcPr>
            <w:tcW w:w="770" w:type="dxa"/>
            <w:tcBorders>
              <w:top w:val="single" w:sz="4" w:space="0" w:color="auto"/>
              <w:left w:val="single" w:sz="4" w:space="0" w:color="auto"/>
              <w:bottom w:val="nil"/>
              <w:right w:val="nil"/>
            </w:tcBorders>
            <w:shd w:val="clear" w:color="auto" w:fill="auto"/>
            <w:noWrap/>
            <w:vAlign w:val="bottom"/>
            <w:hideMark/>
          </w:tcPr>
          <w:p w14:paraId="5382831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5,142</w:t>
            </w:r>
          </w:p>
        </w:tc>
        <w:tc>
          <w:tcPr>
            <w:tcW w:w="1375" w:type="dxa"/>
            <w:tcBorders>
              <w:top w:val="single" w:sz="4" w:space="0" w:color="auto"/>
              <w:left w:val="nil"/>
              <w:bottom w:val="nil"/>
              <w:right w:val="single" w:sz="4" w:space="0" w:color="auto"/>
            </w:tcBorders>
            <w:shd w:val="clear" w:color="auto" w:fill="auto"/>
            <w:noWrap/>
            <w:vAlign w:val="bottom"/>
            <w:hideMark/>
          </w:tcPr>
          <w:p w14:paraId="50EC198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23,6</w:t>
            </w:r>
          </w:p>
        </w:tc>
        <w:tc>
          <w:tcPr>
            <w:tcW w:w="770" w:type="dxa"/>
            <w:tcBorders>
              <w:top w:val="single" w:sz="4" w:space="0" w:color="auto"/>
              <w:left w:val="single" w:sz="4" w:space="0" w:color="auto"/>
              <w:bottom w:val="nil"/>
              <w:right w:val="nil"/>
            </w:tcBorders>
            <w:shd w:val="clear" w:color="auto" w:fill="auto"/>
            <w:noWrap/>
            <w:vAlign w:val="bottom"/>
            <w:hideMark/>
          </w:tcPr>
          <w:p w14:paraId="0C9BC91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5,141</w:t>
            </w:r>
          </w:p>
        </w:tc>
        <w:tc>
          <w:tcPr>
            <w:tcW w:w="1375" w:type="dxa"/>
            <w:tcBorders>
              <w:top w:val="single" w:sz="4" w:space="0" w:color="auto"/>
              <w:left w:val="nil"/>
              <w:bottom w:val="nil"/>
              <w:right w:val="single" w:sz="4" w:space="0" w:color="auto"/>
            </w:tcBorders>
            <w:shd w:val="clear" w:color="auto" w:fill="auto"/>
            <w:noWrap/>
            <w:vAlign w:val="bottom"/>
            <w:hideMark/>
          </w:tcPr>
          <w:p w14:paraId="4F7DBBD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24,4</w:t>
            </w:r>
          </w:p>
        </w:tc>
      </w:tr>
      <w:tr w:rsidR="003715F9" w:rsidRPr="003715F9" w14:paraId="2375211B"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0E13D70B"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2A2D7D7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0,1</w:t>
            </w:r>
          </w:p>
        </w:tc>
        <w:tc>
          <w:tcPr>
            <w:tcW w:w="770" w:type="dxa"/>
            <w:tcBorders>
              <w:top w:val="nil"/>
              <w:left w:val="single" w:sz="4" w:space="0" w:color="auto"/>
              <w:bottom w:val="nil"/>
              <w:right w:val="nil"/>
            </w:tcBorders>
            <w:shd w:val="clear" w:color="auto" w:fill="auto"/>
            <w:noWrap/>
            <w:vAlign w:val="bottom"/>
            <w:hideMark/>
          </w:tcPr>
          <w:p w14:paraId="2E33081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5,085</w:t>
            </w:r>
          </w:p>
        </w:tc>
        <w:tc>
          <w:tcPr>
            <w:tcW w:w="1375" w:type="dxa"/>
            <w:tcBorders>
              <w:top w:val="nil"/>
              <w:left w:val="nil"/>
              <w:bottom w:val="nil"/>
              <w:right w:val="single" w:sz="4" w:space="0" w:color="auto"/>
            </w:tcBorders>
            <w:shd w:val="clear" w:color="auto" w:fill="auto"/>
            <w:noWrap/>
            <w:vAlign w:val="bottom"/>
            <w:hideMark/>
          </w:tcPr>
          <w:p w14:paraId="76CAF7C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21,2</w:t>
            </w:r>
          </w:p>
        </w:tc>
        <w:tc>
          <w:tcPr>
            <w:tcW w:w="770" w:type="dxa"/>
            <w:tcBorders>
              <w:top w:val="nil"/>
              <w:left w:val="single" w:sz="4" w:space="0" w:color="auto"/>
              <w:bottom w:val="nil"/>
              <w:right w:val="nil"/>
            </w:tcBorders>
            <w:shd w:val="clear" w:color="auto" w:fill="auto"/>
            <w:noWrap/>
            <w:vAlign w:val="bottom"/>
            <w:hideMark/>
          </w:tcPr>
          <w:p w14:paraId="638FA24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5,102</w:t>
            </w:r>
          </w:p>
        </w:tc>
        <w:tc>
          <w:tcPr>
            <w:tcW w:w="1375" w:type="dxa"/>
            <w:tcBorders>
              <w:top w:val="nil"/>
              <w:left w:val="nil"/>
              <w:bottom w:val="nil"/>
              <w:right w:val="single" w:sz="4" w:space="0" w:color="auto"/>
            </w:tcBorders>
            <w:shd w:val="clear" w:color="auto" w:fill="auto"/>
            <w:noWrap/>
            <w:vAlign w:val="bottom"/>
            <w:hideMark/>
          </w:tcPr>
          <w:p w14:paraId="185208C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24</w:t>
            </w:r>
          </w:p>
        </w:tc>
        <w:tc>
          <w:tcPr>
            <w:tcW w:w="770" w:type="dxa"/>
            <w:tcBorders>
              <w:top w:val="nil"/>
              <w:left w:val="single" w:sz="4" w:space="0" w:color="auto"/>
              <w:bottom w:val="nil"/>
              <w:right w:val="nil"/>
            </w:tcBorders>
            <w:shd w:val="clear" w:color="auto" w:fill="auto"/>
            <w:noWrap/>
            <w:vAlign w:val="bottom"/>
            <w:hideMark/>
          </w:tcPr>
          <w:p w14:paraId="1E2701C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5,109</w:t>
            </w:r>
          </w:p>
        </w:tc>
        <w:tc>
          <w:tcPr>
            <w:tcW w:w="1375" w:type="dxa"/>
            <w:tcBorders>
              <w:top w:val="nil"/>
              <w:left w:val="nil"/>
              <w:bottom w:val="nil"/>
              <w:right w:val="single" w:sz="4" w:space="0" w:color="auto"/>
            </w:tcBorders>
            <w:shd w:val="clear" w:color="auto" w:fill="auto"/>
            <w:noWrap/>
            <w:vAlign w:val="bottom"/>
            <w:hideMark/>
          </w:tcPr>
          <w:p w14:paraId="597CCA9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24,4</w:t>
            </w:r>
          </w:p>
        </w:tc>
      </w:tr>
      <w:tr w:rsidR="003715F9" w:rsidRPr="003715F9" w14:paraId="674205A3"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F83D443"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5F72E4C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0,5</w:t>
            </w:r>
          </w:p>
        </w:tc>
        <w:tc>
          <w:tcPr>
            <w:tcW w:w="770" w:type="dxa"/>
            <w:tcBorders>
              <w:top w:val="nil"/>
              <w:left w:val="single" w:sz="4" w:space="0" w:color="auto"/>
              <w:bottom w:val="nil"/>
              <w:right w:val="nil"/>
            </w:tcBorders>
            <w:shd w:val="clear" w:color="auto" w:fill="auto"/>
            <w:noWrap/>
            <w:vAlign w:val="bottom"/>
            <w:hideMark/>
          </w:tcPr>
          <w:p w14:paraId="55C0A43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nil"/>
              <w:right w:val="single" w:sz="4" w:space="0" w:color="auto"/>
            </w:tcBorders>
            <w:shd w:val="clear" w:color="auto" w:fill="auto"/>
            <w:noWrap/>
            <w:vAlign w:val="bottom"/>
            <w:hideMark/>
          </w:tcPr>
          <w:p w14:paraId="5A6831E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26,8</w:t>
            </w:r>
          </w:p>
        </w:tc>
        <w:tc>
          <w:tcPr>
            <w:tcW w:w="770" w:type="dxa"/>
            <w:tcBorders>
              <w:top w:val="nil"/>
              <w:left w:val="single" w:sz="4" w:space="0" w:color="auto"/>
              <w:bottom w:val="nil"/>
              <w:right w:val="nil"/>
            </w:tcBorders>
            <w:shd w:val="clear" w:color="auto" w:fill="auto"/>
            <w:noWrap/>
            <w:vAlign w:val="bottom"/>
            <w:hideMark/>
          </w:tcPr>
          <w:p w14:paraId="6A4F9B5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nil"/>
              <w:right w:val="single" w:sz="4" w:space="0" w:color="auto"/>
            </w:tcBorders>
            <w:shd w:val="clear" w:color="auto" w:fill="auto"/>
            <w:noWrap/>
            <w:vAlign w:val="bottom"/>
            <w:hideMark/>
          </w:tcPr>
          <w:p w14:paraId="0B0882A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26,4</w:t>
            </w:r>
          </w:p>
        </w:tc>
        <w:tc>
          <w:tcPr>
            <w:tcW w:w="770" w:type="dxa"/>
            <w:tcBorders>
              <w:top w:val="nil"/>
              <w:left w:val="single" w:sz="4" w:space="0" w:color="auto"/>
              <w:bottom w:val="nil"/>
              <w:right w:val="nil"/>
            </w:tcBorders>
            <w:shd w:val="clear" w:color="auto" w:fill="auto"/>
            <w:noWrap/>
            <w:vAlign w:val="bottom"/>
            <w:hideMark/>
          </w:tcPr>
          <w:p w14:paraId="6088ECC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7FF14DC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23,6</w:t>
            </w:r>
          </w:p>
        </w:tc>
      </w:tr>
      <w:tr w:rsidR="003715F9" w:rsidRPr="003715F9" w14:paraId="0F9150B7"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6ADF3486"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0FEEF19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w:t>
            </w:r>
          </w:p>
        </w:tc>
        <w:tc>
          <w:tcPr>
            <w:tcW w:w="770" w:type="dxa"/>
            <w:tcBorders>
              <w:top w:val="nil"/>
              <w:left w:val="single" w:sz="4" w:space="0" w:color="auto"/>
              <w:bottom w:val="nil"/>
              <w:right w:val="nil"/>
            </w:tcBorders>
            <w:shd w:val="clear" w:color="auto" w:fill="auto"/>
            <w:noWrap/>
            <w:vAlign w:val="bottom"/>
            <w:hideMark/>
          </w:tcPr>
          <w:p w14:paraId="5CB7F47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182A70A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47,2</w:t>
            </w:r>
          </w:p>
        </w:tc>
        <w:tc>
          <w:tcPr>
            <w:tcW w:w="770" w:type="dxa"/>
            <w:tcBorders>
              <w:top w:val="nil"/>
              <w:left w:val="single" w:sz="4" w:space="0" w:color="auto"/>
              <w:bottom w:val="nil"/>
              <w:right w:val="nil"/>
            </w:tcBorders>
            <w:shd w:val="clear" w:color="auto" w:fill="auto"/>
            <w:noWrap/>
            <w:vAlign w:val="bottom"/>
            <w:hideMark/>
          </w:tcPr>
          <w:p w14:paraId="2F31182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097772D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46,4</w:t>
            </w:r>
          </w:p>
        </w:tc>
        <w:tc>
          <w:tcPr>
            <w:tcW w:w="770" w:type="dxa"/>
            <w:tcBorders>
              <w:top w:val="nil"/>
              <w:left w:val="single" w:sz="4" w:space="0" w:color="auto"/>
              <w:bottom w:val="nil"/>
              <w:right w:val="nil"/>
            </w:tcBorders>
            <w:shd w:val="clear" w:color="auto" w:fill="auto"/>
            <w:noWrap/>
            <w:vAlign w:val="bottom"/>
            <w:hideMark/>
          </w:tcPr>
          <w:p w14:paraId="467CAB0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nil"/>
              <w:right w:val="single" w:sz="4" w:space="0" w:color="auto"/>
            </w:tcBorders>
            <w:shd w:val="clear" w:color="auto" w:fill="auto"/>
            <w:noWrap/>
            <w:vAlign w:val="bottom"/>
            <w:hideMark/>
          </w:tcPr>
          <w:p w14:paraId="37BAAD2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43,6</w:t>
            </w:r>
          </w:p>
        </w:tc>
      </w:tr>
      <w:tr w:rsidR="003715F9" w:rsidRPr="003715F9" w14:paraId="6BF3D226"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4D24203"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3B5C8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1,5</w:t>
            </w:r>
          </w:p>
        </w:tc>
        <w:tc>
          <w:tcPr>
            <w:tcW w:w="770" w:type="dxa"/>
            <w:tcBorders>
              <w:top w:val="nil"/>
              <w:left w:val="single" w:sz="4" w:space="0" w:color="auto"/>
              <w:bottom w:val="single" w:sz="4" w:space="0" w:color="auto"/>
              <w:right w:val="nil"/>
            </w:tcBorders>
            <w:shd w:val="clear" w:color="auto" w:fill="auto"/>
            <w:noWrap/>
            <w:vAlign w:val="bottom"/>
            <w:hideMark/>
          </w:tcPr>
          <w:p w14:paraId="7D58C4E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single" w:sz="4" w:space="0" w:color="auto"/>
              <w:right w:val="single" w:sz="4" w:space="0" w:color="auto"/>
            </w:tcBorders>
            <w:shd w:val="clear" w:color="auto" w:fill="auto"/>
            <w:noWrap/>
            <w:vAlign w:val="bottom"/>
            <w:hideMark/>
          </w:tcPr>
          <w:p w14:paraId="5186144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67,2</w:t>
            </w:r>
          </w:p>
        </w:tc>
        <w:tc>
          <w:tcPr>
            <w:tcW w:w="770" w:type="dxa"/>
            <w:tcBorders>
              <w:top w:val="nil"/>
              <w:left w:val="single" w:sz="4" w:space="0" w:color="auto"/>
              <w:bottom w:val="single" w:sz="4" w:space="0" w:color="auto"/>
              <w:right w:val="nil"/>
            </w:tcBorders>
            <w:shd w:val="clear" w:color="auto" w:fill="auto"/>
            <w:noWrap/>
            <w:vAlign w:val="bottom"/>
            <w:hideMark/>
          </w:tcPr>
          <w:p w14:paraId="1FC3C8B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single" w:sz="4" w:space="0" w:color="auto"/>
              <w:right w:val="single" w:sz="4" w:space="0" w:color="auto"/>
            </w:tcBorders>
            <w:shd w:val="clear" w:color="auto" w:fill="auto"/>
            <w:noWrap/>
            <w:vAlign w:val="bottom"/>
            <w:hideMark/>
          </w:tcPr>
          <w:p w14:paraId="34F8232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64</w:t>
            </w:r>
          </w:p>
        </w:tc>
        <w:tc>
          <w:tcPr>
            <w:tcW w:w="770" w:type="dxa"/>
            <w:tcBorders>
              <w:top w:val="nil"/>
              <w:left w:val="single" w:sz="4" w:space="0" w:color="auto"/>
              <w:bottom w:val="single" w:sz="4" w:space="0" w:color="auto"/>
              <w:right w:val="nil"/>
            </w:tcBorders>
            <w:shd w:val="clear" w:color="auto" w:fill="auto"/>
            <w:noWrap/>
            <w:vAlign w:val="bottom"/>
            <w:hideMark/>
          </w:tcPr>
          <w:p w14:paraId="2E69164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5,077</w:t>
            </w:r>
          </w:p>
        </w:tc>
        <w:tc>
          <w:tcPr>
            <w:tcW w:w="1375" w:type="dxa"/>
            <w:tcBorders>
              <w:top w:val="nil"/>
              <w:left w:val="nil"/>
              <w:bottom w:val="single" w:sz="4" w:space="0" w:color="auto"/>
              <w:right w:val="single" w:sz="4" w:space="0" w:color="auto"/>
            </w:tcBorders>
            <w:shd w:val="clear" w:color="auto" w:fill="auto"/>
            <w:noWrap/>
            <w:vAlign w:val="bottom"/>
            <w:hideMark/>
          </w:tcPr>
          <w:p w14:paraId="1088D22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62,4</w:t>
            </w:r>
          </w:p>
        </w:tc>
      </w:tr>
      <w:tr w:rsidR="003715F9" w:rsidRPr="003715F9" w14:paraId="44D35860" w14:textId="77777777" w:rsidTr="007C1718">
        <w:trPr>
          <w:trHeight w:val="288"/>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D1F8CA"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24</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29420FF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p>
        </w:tc>
        <w:tc>
          <w:tcPr>
            <w:tcW w:w="770" w:type="dxa"/>
            <w:tcBorders>
              <w:top w:val="single" w:sz="4" w:space="0" w:color="auto"/>
              <w:left w:val="single" w:sz="4" w:space="0" w:color="auto"/>
              <w:bottom w:val="nil"/>
              <w:right w:val="nil"/>
            </w:tcBorders>
            <w:shd w:val="clear" w:color="auto" w:fill="auto"/>
            <w:noWrap/>
            <w:vAlign w:val="bottom"/>
            <w:hideMark/>
          </w:tcPr>
          <w:p w14:paraId="666B1B2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5,138</w:t>
            </w:r>
          </w:p>
        </w:tc>
        <w:tc>
          <w:tcPr>
            <w:tcW w:w="1375" w:type="dxa"/>
            <w:tcBorders>
              <w:top w:val="single" w:sz="4" w:space="0" w:color="auto"/>
              <w:left w:val="nil"/>
              <w:bottom w:val="nil"/>
              <w:right w:val="single" w:sz="4" w:space="0" w:color="auto"/>
            </w:tcBorders>
            <w:shd w:val="clear" w:color="auto" w:fill="auto"/>
            <w:noWrap/>
            <w:vAlign w:val="bottom"/>
            <w:hideMark/>
          </w:tcPr>
          <w:p w14:paraId="35FD3EE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18</w:t>
            </w:r>
          </w:p>
        </w:tc>
        <w:tc>
          <w:tcPr>
            <w:tcW w:w="770" w:type="dxa"/>
            <w:tcBorders>
              <w:top w:val="single" w:sz="4" w:space="0" w:color="auto"/>
              <w:left w:val="single" w:sz="4" w:space="0" w:color="auto"/>
              <w:bottom w:val="nil"/>
              <w:right w:val="nil"/>
            </w:tcBorders>
            <w:shd w:val="clear" w:color="auto" w:fill="auto"/>
            <w:noWrap/>
            <w:vAlign w:val="bottom"/>
            <w:hideMark/>
          </w:tcPr>
          <w:p w14:paraId="4F63AD7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5,138</w:t>
            </w:r>
          </w:p>
        </w:tc>
        <w:tc>
          <w:tcPr>
            <w:tcW w:w="1375" w:type="dxa"/>
            <w:tcBorders>
              <w:top w:val="single" w:sz="4" w:space="0" w:color="auto"/>
              <w:left w:val="nil"/>
              <w:bottom w:val="nil"/>
              <w:right w:val="single" w:sz="4" w:space="0" w:color="auto"/>
            </w:tcBorders>
            <w:shd w:val="clear" w:color="auto" w:fill="auto"/>
            <w:noWrap/>
            <w:vAlign w:val="bottom"/>
            <w:hideMark/>
          </w:tcPr>
          <w:p w14:paraId="3E027DE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20,8</w:t>
            </w:r>
          </w:p>
        </w:tc>
        <w:tc>
          <w:tcPr>
            <w:tcW w:w="770" w:type="dxa"/>
            <w:tcBorders>
              <w:top w:val="single" w:sz="4" w:space="0" w:color="auto"/>
              <w:left w:val="single" w:sz="4" w:space="0" w:color="auto"/>
              <w:bottom w:val="nil"/>
              <w:right w:val="nil"/>
            </w:tcBorders>
            <w:shd w:val="clear" w:color="auto" w:fill="auto"/>
            <w:noWrap/>
            <w:vAlign w:val="bottom"/>
            <w:hideMark/>
          </w:tcPr>
          <w:p w14:paraId="00A3FDC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w:t>
            </w:r>
          </w:p>
        </w:tc>
        <w:tc>
          <w:tcPr>
            <w:tcW w:w="1375" w:type="dxa"/>
            <w:tcBorders>
              <w:top w:val="single" w:sz="4" w:space="0" w:color="auto"/>
              <w:left w:val="nil"/>
              <w:bottom w:val="nil"/>
              <w:right w:val="single" w:sz="4" w:space="0" w:color="auto"/>
            </w:tcBorders>
            <w:shd w:val="clear" w:color="auto" w:fill="auto"/>
            <w:noWrap/>
            <w:vAlign w:val="bottom"/>
            <w:hideMark/>
          </w:tcPr>
          <w:p w14:paraId="2E4C6BE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19,6</w:t>
            </w:r>
          </w:p>
        </w:tc>
      </w:tr>
      <w:tr w:rsidR="003715F9" w:rsidRPr="003715F9" w14:paraId="46A2501F"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7AF244B5"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3B42D69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0,1</w:t>
            </w:r>
          </w:p>
        </w:tc>
        <w:tc>
          <w:tcPr>
            <w:tcW w:w="770" w:type="dxa"/>
            <w:tcBorders>
              <w:top w:val="nil"/>
              <w:left w:val="single" w:sz="4" w:space="0" w:color="auto"/>
              <w:bottom w:val="nil"/>
              <w:right w:val="nil"/>
            </w:tcBorders>
            <w:shd w:val="clear" w:color="auto" w:fill="auto"/>
            <w:noWrap/>
            <w:vAlign w:val="bottom"/>
            <w:hideMark/>
          </w:tcPr>
          <w:p w14:paraId="0E2ECB4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w:t>
            </w:r>
          </w:p>
        </w:tc>
        <w:tc>
          <w:tcPr>
            <w:tcW w:w="1375" w:type="dxa"/>
            <w:tcBorders>
              <w:top w:val="nil"/>
              <w:left w:val="nil"/>
              <w:bottom w:val="nil"/>
              <w:right w:val="single" w:sz="4" w:space="0" w:color="auto"/>
            </w:tcBorders>
            <w:shd w:val="clear" w:color="auto" w:fill="auto"/>
            <w:noWrap/>
            <w:vAlign w:val="bottom"/>
            <w:hideMark/>
          </w:tcPr>
          <w:p w14:paraId="343A132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30,04</w:t>
            </w:r>
          </w:p>
        </w:tc>
        <w:tc>
          <w:tcPr>
            <w:tcW w:w="770" w:type="dxa"/>
            <w:tcBorders>
              <w:top w:val="nil"/>
              <w:left w:val="single" w:sz="4" w:space="0" w:color="auto"/>
              <w:bottom w:val="nil"/>
              <w:right w:val="nil"/>
            </w:tcBorders>
            <w:shd w:val="clear" w:color="auto" w:fill="auto"/>
            <w:noWrap/>
            <w:vAlign w:val="bottom"/>
            <w:hideMark/>
          </w:tcPr>
          <w:p w14:paraId="32FD924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5,099</w:t>
            </w:r>
          </w:p>
        </w:tc>
        <w:tc>
          <w:tcPr>
            <w:tcW w:w="1375" w:type="dxa"/>
            <w:tcBorders>
              <w:top w:val="nil"/>
              <w:left w:val="nil"/>
              <w:bottom w:val="nil"/>
              <w:right w:val="single" w:sz="4" w:space="0" w:color="auto"/>
            </w:tcBorders>
            <w:shd w:val="clear" w:color="auto" w:fill="auto"/>
            <w:noWrap/>
            <w:vAlign w:val="bottom"/>
            <w:hideMark/>
          </w:tcPr>
          <w:p w14:paraId="44E0FF0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20,8</w:t>
            </w:r>
          </w:p>
        </w:tc>
        <w:tc>
          <w:tcPr>
            <w:tcW w:w="770" w:type="dxa"/>
            <w:tcBorders>
              <w:top w:val="nil"/>
              <w:left w:val="single" w:sz="4" w:space="0" w:color="auto"/>
              <w:bottom w:val="nil"/>
              <w:right w:val="nil"/>
            </w:tcBorders>
            <w:shd w:val="clear" w:color="auto" w:fill="auto"/>
            <w:noWrap/>
            <w:vAlign w:val="bottom"/>
            <w:hideMark/>
          </w:tcPr>
          <w:p w14:paraId="06A4EF4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5,107</w:t>
            </w:r>
          </w:p>
        </w:tc>
        <w:tc>
          <w:tcPr>
            <w:tcW w:w="1375" w:type="dxa"/>
            <w:tcBorders>
              <w:top w:val="nil"/>
              <w:left w:val="nil"/>
              <w:bottom w:val="nil"/>
              <w:right w:val="single" w:sz="4" w:space="0" w:color="auto"/>
            </w:tcBorders>
            <w:shd w:val="clear" w:color="auto" w:fill="auto"/>
            <w:noWrap/>
            <w:vAlign w:val="bottom"/>
            <w:hideMark/>
          </w:tcPr>
          <w:p w14:paraId="007C966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20,8</w:t>
            </w:r>
          </w:p>
        </w:tc>
      </w:tr>
      <w:tr w:rsidR="003715F9" w:rsidRPr="003715F9" w14:paraId="2A780D1B"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BE88E47"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03A7170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0,5</w:t>
            </w:r>
          </w:p>
        </w:tc>
        <w:tc>
          <w:tcPr>
            <w:tcW w:w="770" w:type="dxa"/>
            <w:tcBorders>
              <w:top w:val="nil"/>
              <w:left w:val="single" w:sz="4" w:space="0" w:color="auto"/>
              <w:bottom w:val="nil"/>
              <w:right w:val="nil"/>
            </w:tcBorders>
            <w:shd w:val="clear" w:color="auto" w:fill="auto"/>
            <w:noWrap/>
            <w:vAlign w:val="bottom"/>
            <w:hideMark/>
          </w:tcPr>
          <w:p w14:paraId="3C2A59B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5,067</w:t>
            </w:r>
          </w:p>
        </w:tc>
        <w:tc>
          <w:tcPr>
            <w:tcW w:w="1375" w:type="dxa"/>
            <w:tcBorders>
              <w:top w:val="nil"/>
              <w:left w:val="nil"/>
              <w:bottom w:val="nil"/>
              <w:right w:val="single" w:sz="4" w:space="0" w:color="auto"/>
            </w:tcBorders>
            <w:shd w:val="clear" w:color="auto" w:fill="auto"/>
            <w:noWrap/>
            <w:vAlign w:val="bottom"/>
            <w:hideMark/>
          </w:tcPr>
          <w:p w14:paraId="3FC02E2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25,2</w:t>
            </w:r>
          </w:p>
        </w:tc>
        <w:tc>
          <w:tcPr>
            <w:tcW w:w="770" w:type="dxa"/>
            <w:tcBorders>
              <w:top w:val="nil"/>
              <w:left w:val="single" w:sz="4" w:space="0" w:color="auto"/>
              <w:bottom w:val="nil"/>
              <w:right w:val="nil"/>
            </w:tcBorders>
            <w:shd w:val="clear" w:color="auto" w:fill="auto"/>
            <w:noWrap/>
            <w:vAlign w:val="bottom"/>
            <w:hideMark/>
          </w:tcPr>
          <w:p w14:paraId="4AB746E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5,068</w:t>
            </w:r>
          </w:p>
        </w:tc>
        <w:tc>
          <w:tcPr>
            <w:tcW w:w="1375" w:type="dxa"/>
            <w:tcBorders>
              <w:top w:val="nil"/>
              <w:left w:val="nil"/>
              <w:bottom w:val="nil"/>
              <w:right w:val="single" w:sz="4" w:space="0" w:color="auto"/>
            </w:tcBorders>
            <w:shd w:val="clear" w:color="auto" w:fill="auto"/>
            <w:noWrap/>
            <w:vAlign w:val="bottom"/>
            <w:hideMark/>
          </w:tcPr>
          <w:p w14:paraId="74275F8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28,4</w:t>
            </w:r>
          </w:p>
        </w:tc>
        <w:tc>
          <w:tcPr>
            <w:tcW w:w="770" w:type="dxa"/>
            <w:tcBorders>
              <w:top w:val="nil"/>
              <w:left w:val="single" w:sz="4" w:space="0" w:color="auto"/>
              <w:bottom w:val="nil"/>
              <w:right w:val="nil"/>
            </w:tcBorders>
            <w:shd w:val="clear" w:color="auto" w:fill="auto"/>
            <w:noWrap/>
            <w:vAlign w:val="bottom"/>
            <w:hideMark/>
          </w:tcPr>
          <w:p w14:paraId="2589DCC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5,068</w:t>
            </w:r>
          </w:p>
        </w:tc>
        <w:tc>
          <w:tcPr>
            <w:tcW w:w="1375" w:type="dxa"/>
            <w:tcBorders>
              <w:top w:val="nil"/>
              <w:left w:val="nil"/>
              <w:bottom w:val="nil"/>
              <w:right w:val="single" w:sz="4" w:space="0" w:color="auto"/>
            </w:tcBorders>
            <w:shd w:val="clear" w:color="auto" w:fill="auto"/>
            <w:noWrap/>
            <w:vAlign w:val="bottom"/>
            <w:hideMark/>
          </w:tcPr>
          <w:p w14:paraId="34E75A1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26,8</w:t>
            </w:r>
          </w:p>
        </w:tc>
      </w:tr>
      <w:tr w:rsidR="003715F9" w:rsidRPr="003715F9" w14:paraId="3D2515B2"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A9B9C19"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1EC05C6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w:t>
            </w:r>
          </w:p>
        </w:tc>
        <w:tc>
          <w:tcPr>
            <w:tcW w:w="770" w:type="dxa"/>
            <w:tcBorders>
              <w:top w:val="nil"/>
              <w:left w:val="single" w:sz="4" w:space="0" w:color="auto"/>
              <w:bottom w:val="nil"/>
              <w:right w:val="nil"/>
            </w:tcBorders>
            <w:shd w:val="clear" w:color="auto" w:fill="auto"/>
            <w:noWrap/>
            <w:vAlign w:val="bottom"/>
            <w:hideMark/>
          </w:tcPr>
          <w:p w14:paraId="54A49AE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5,066</w:t>
            </w:r>
          </w:p>
        </w:tc>
        <w:tc>
          <w:tcPr>
            <w:tcW w:w="1375" w:type="dxa"/>
            <w:tcBorders>
              <w:top w:val="nil"/>
              <w:left w:val="nil"/>
              <w:bottom w:val="nil"/>
              <w:right w:val="single" w:sz="4" w:space="0" w:color="auto"/>
            </w:tcBorders>
            <w:shd w:val="clear" w:color="auto" w:fill="auto"/>
            <w:noWrap/>
            <w:vAlign w:val="bottom"/>
            <w:hideMark/>
          </w:tcPr>
          <w:p w14:paraId="49D85DF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46</w:t>
            </w:r>
          </w:p>
        </w:tc>
        <w:tc>
          <w:tcPr>
            <w:tcW w:w="770" w:type="dxa"/>
            <w:tcBorders>
              <w:top w:val="nil"/>
              <w:left w:val="single" w:sz="4" w:space="0" w:color="auto"/>
              <w:bottom w:val="nil"/>
              <w:right w:val="nil"/>
            </w:tcBorders>
            <w:shd w:val="clear" w:color="auto" w:fill="auto"/>
            <w:noWrap/>
            <w:vAlign w:val="bottom"/>
            <w:hideMark/>
          </w:tcPr>
          <w:p w14:paraId="0C9903A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5,066</w:t>
            </w:r>
          </w:p>
        </w:tc>
        <w:tc>
          <w:tcPr>
            <w:tcW w:w="1375" w:type="dxa"/>
            <w:tcBorders>
              <w:top w:val="nil"/>
              <w:left w:val="nil"/>
              <w:bottom w:val="nil"/>
              <w:right w:val="single" w:sz="4" w:space="0" w:color="auto"/>
            </w:tcBorders>
            <w:shd w:val="clear" w:color="auto" w:fill="auto"/>
            <w:noWrap/>
            <w:vAlign w:val="bottom"/>
            <w:hideMark/>
          </w:tcPr>
          <w:p w14:paraId="652ED9D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45,2</w:t>
            </w:r>
          </w:p>
        </w:tc>
        <w:tc>
          <w:tcPr>
            <w:tcW w:w="770" w:type="dxa"/>
            <w:tcBorders>
              <w:top w:val="nil"/>
              <w:left w:val="single" w:sz="4" w:space="0" w:color="auto"/>
              <w:bottom w:val="nil"/>
              <w:right w:val="nil"/>
            </w:tcBorders>
            <w:shd w:val="clear" w:color="auto" w:fill="auto"/>
            <w:noWrap/>
            <w:vAlign w:val="bottom"/>
            <w:hideMark/>
          </w:tcPr>
          <w:p w14:paraId="5168E13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5,066</w:t>
            </w:r>
          </w:p>
        </w:tc>
        <w:tc>
          <w:tcPr>
            <w:tcW w:w="1375" w:type="dxa"/>
            <w:tcBorders>
              <w:top w:val="nil"/>
              <w:left w:val="nil"/>
              <w:bottom w:val="nil"/>
              <w:right w:val="single" w:sz="4" w:space="0" w:color="auto"/>
            </w:tcBorders>
            <w:shd w:val="clear" w:color="auto" w:fill="auto"/>
            <w:noWrap/>
            <w:vAlign w:val="bottom"/>
            <w:hideMark/>
          </w:tcPr>
          <w:p w14:paraId="3F9473A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44,8</w:t>
            </w:r>
          </w:p>
        </w:tc>
      </w:tr>
      <w:tr w:rsidR="003715F9" w:rsidRPr="003715F9" w14:paraId="163BFA15"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2BE3391"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CD1CB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1,5</w:t>
            </w:r>
          </w:p>
        </w:tc>
        <w:tc>
          <w:tcPr>
            <w:tcW w:w="770" w:type="dxa"/>
            <w:tcBorders>
              <w:top w:val="nil"/>
              <w:left w:val="single" w:sz="4" w:space="0" w:color="auto"/>
              <w:bottom w:val="single" w:sz="4" w:space="0" w:color="auto"/>
              <w:right w:val="nil"/>
            </w:tcBorders>
            <w:shd w:val="clear" w:color="auto" w:fill="auto"/>
            <w:noWrap/>
            <w:vAlign w:val="bottom"/>
            <w:hideMark/>
          </w:tcPr>
          <w:p w14:paraId="08D3668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5,064</w:t>
            </w:r>
          </w:p>
        </w:tc>
        <w:tc>
          <w:tcPr>
            <w:tcW w:w="1375" w:type="dxa"/>
            <w:tcBorders>
              <w:top w:val="nil"/>
              <w:left w:val="nil"/>
              <w:bottom w:val="single" w:sz="4" w:space="0" w:color="auto"/>
              <w:right w:val="single" w:sz="4" w:space="0" w:color="auto"/>
            </w:tcBorders>
            <w:shd w:val="clear" w:color="auto" w:fill="auto"/>
            <w:noWrap/>
            <w:vAlign w:val="bottom"/>
            <w:hideMark/>
          </w:tcPr>
          <w:p w14:paraId="311239C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68,4</w:t>
            </w:r>
          </w:p>
        </w:tc>
        <w:tc>
          <w:tcPr>
            <w:tcW w:w="770" w:type="dxa"/>
            <w:tcBorders>
              <w:top w:val="nil"/>
              <w:left w:val="single" w:sz="4" w:space="0" w:color="auto"/>
              <w:bottom w:val="single" w:sz="4" w:space="0" w:color="auto"/>
              <w:right w:val="nil"/>
            </w:tcBorders>
            <w:shd w:val="clear" w:color="auto" w:fill="auto"/>
            <w:noWrap/>
            <w:vAlign w:val="bottom"/>
            <w:hideMark/>
          </w:tcPr>
          <w:p w14:paraId="233EE86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5,064</w:t>
            </w:r>
          </w:p>
        </w:tc>
        <w:tc>
          <w:tcPr>
            <w:tcW w:w="1375" w:type="dxa"/>
            <w:tcBorders>
              <w:top w:val="nil"/>
              <w:left w:val="nil"/>
              <w:bottom w:val="single" w:sz="4" w:space="0" w:color="auto"/>
              <w:right w:val="single" w:sz="4" w:space="0" w:color="auto"/>
            </w:tcBorders>
            <w:shd w:val="clear" w:color="auto" w:fill="auto"/>
            <w:noWrap/>
            <w:vAlign w:val="bottom"/>
            <w:hideMark/>
          </w:tcPr>
          <w:p w14:paraId="3F67575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66</w:t>
            </w:r>
          </w:p>
        </w:tc>
        <w:tc>
          <w:tcPr>
            <w:tcW w:w="770" w:type="dxa"/>
            <w:tcBorders>
              <w:top w:val="nil"/>
              <w:left w:val="single" w:sz="4" w:space="0" w:color="auto"/>
              <w:bottom w:val="single" w:sz="4" w:space="0" w:color="auto"/>
              <w:right w:val="nil"/>
            </w:tcBorders>
            <w:shd w:val="clear" w:color="auto" w:fill="auto"/>
            <w:noWrap/>
            <w:vAlign w:val="bottom"/>
            <w:hideMark/>
          </w:tcPr>
          <w:p w14:paraId="7A8F8CB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5,064</w:t>
            </w:r>
          </w:p>
        </w:tc>
        <w:tc>
          <w:tcPr>
            <w:tcW w:w="1375" w:type="dxa"/>
            <w:tcBorders>
              <w:top w:val="nil"/>
              <w:left w:val="nil"/>
              <w:bottom w:val="single" w:sz="4" w:space="0" w:color="auto"/>
              <w:right w:val="single" w:sz="4" w:space="0" w:color="auto"/>
            </w:tcBorders>
            <w:shd w:val="clear" w:color="auto" w:fill="auto"/>
            <w:noWrap/>
            <w:vAlign w:val="bottom"/>
            <w:hideMark/>
          </w:tcPr>
          <w:p w14:paraId="7015FA9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69,2</w:t>
            </w:r>
          </w:p>
        </w:tc>
      </w:tr>
      <w:tr w:rsidR="003715F9" w:rsidRPr="003715F9" w14:paraId="6AE5A17C" w14:textId="77777777" w:rsidTr="007C1718">
        <w:trPr>
          <w:trHeight w:val="288"/>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5AF27" w14:textId="77777777" w:rsidR="003715F9" w:rsidRPr="003715F9" w:rsidRDefault="003715F9" w:rsidP="003715F9">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60</w:t>
            </w: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0D4D358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p>
        </w:tc>
        <w:tc>
          <w:tcPr>
            <w:tcW w:w="770" w:type="dxa"/>
            <w:tcBorders>
              <w:top w:val="single" w:sz="4" w:space="0" w:color="auto"/>
              <w:left w:val="single" w:sz="4" w:space="0" w:color="auto"/>
              <w:bottom w:val="nil"/>
              <w:right w:val="nil"/>
            </w:tcBorders>
            <w:shd w:val="clear" w:color="auto" w:fill="auto"/>
            <w:noWrap/>
            <w:vAlign w:val="bottom"/>
            <w:hideMark/>
          </w:tcPr>
          <w:p w14:paraId="660A2A2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5,147</w:t>
            </w:r>
          </w:p>
        </w:tc>
        <w:tc>
          <w:tcPr>
            <w:tcW w:w="1375" w:type="dxa"/>
            <w:tcBorders>
              <w:top w:val="single" w:sz="4" w:space="0" w:color="auto"/>
              <w:left w:val="nil"/>
              <w:bottom w:val="nil"/>
              <w:right w:val="single" w:sz="4" w:space="0" w:color="auto"/>
            </w:tcBorders>
            <w:shd w:val="clear" w:color="auto" w:fill="auto"/>
            <w:noWrap/>
            <w:vAlign w:val="bottom"/>
            <w:hideMark/>
          </w:tcPr>
          <w:p w14:paraId="2F00961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17,6</w:t>
            </w:r>
          </w:p>
        </w:tc>
        <w:tc>
          <w:tcPr>
            <w:tcW w:w="770" w:type="dxa"/>
            <w:tcBorders>
              <w:top w:val="single" w:sz="4" w:space="0" w:color="auto"/>
              <w:left w:val="single" w:sz="4" w:space="0" w:color="auto"/>
              <w:bottom w:val="nil"/>
              <w:right w:val="nil"/>
            </w:tcBorders>
            <w:shd w:val="clear" w:color="auto" w:fill="auto"/>
            <w:noWrap/>
            <w:vAlign w:val="bottom"/>
            <w:hideMark/>
          </w:tcPr>
          <w:p w14:paraId="448A4AA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5,146</w:t>
            </w:r>
          </w:p>
        </w:tc>
        <w:tc>
          <w:tcPr>
            <w:tcW w:w="1375" w:type="dxa"/>
            <w:tcBorders>
              <w:top w:val="single" w:sz="4" w:space="0" w:color="auto"/>
              <w:left w:val="nil"/>
              <w:bottom w:val="nil"/>
              <w:right w:val="single" w:sz="4" w:space="0" w:color="auto"/>
            </w:tcBorders>
            <w:shd w:val="clear" w:color="auto" w:fill="auto"/>
            <w:noWrap/>
            <w:vAlign w:val="bottom"/>
            <w:hideMark/>
          </w:tcPr>
          <w:p w14:paraId="085F4DF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21,6</w:t>
            </w:r>
          </w:p>
        </w:tc>
        <w:tc>
          <w:tcPr>
            <w:tcW w:w="770" w:type="dxa"/>
            <w:tcBorders>
              <w:top w:val="single" w:sz="4" w:space="0" w:color="auto"/>
              <w:left w:val="single" w:sz="4" w:space="0" w:color="auto"/>
              <w:bottom w:val="nil"/>
              <w:right w:val="nil"/>
            </w:tcBorders>
            <w:shd w:val="clear" w:color="auto" w:fill="auto"/>
            <w:noWrap/>
            <w:vAlign w:val="bottom"/>
            <w:hideMark/>
          </w:tcPr>
          <w:p w14:paraId="4B3E363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5,147</w:t>
            </w:r>
          </w:p>
        </w:tc>
        <w:tc>
          <w:tcPr>
            <w:tcW w:w="1375" w:type="dxa"/>
            <w:tcBorders>
              <w:top w:val="single" w:sz="4" w:space="0" w:color="auto"/>
              <w:left w:val="nil"/>
              <w:bottom w:val="nil"/>
              <w:right w:val="single" w:sz="4" w:space="0" w:color="auto"/>
            </w:tcBorders>
            <w:shd w:val="clear" w:color="auto" w:fill="auto"/>
            <w:noWrap/>
            <w:vAlign w:val="bottom"/>
            <w:hideMark/>
          </w:tcPr>
          <w:p w14:paraId="2CB3057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22</w:t>
            </w:r>
          </w:p>
        </w:tc>
      </w:tr>
      <w:tr w:rsidR="003715F9" w:rsidRPr="003715F9" w14:paraId="2D6CC980"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06710A89"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39ADE03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0,1</w:t>
            </w:r>
          </w:p>
        </w:tc>
        <w:tc>
          <w:tcPr>
            <w:tcW w:w="770" w:type="dxa"/>
            <w:tcBorders>
              <w:top w:val="nil"/>
              <w:left w:val="single" w:sz="4" w:space="0" w:color="auto"/>
              <w:bottom w:val="nil"/>
              <w:right w:val="nil"/>
            </w:tcBorders>
            <w:shd w:val="clear" w:color="auto" w:fill="auto"/>
            <w:noWrap/>
            <w:vAlign w:val="bottom"/>
            <w:hideMark/>
          </w:tcPr>
          <w:p w14:paraId="5E80866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5,088</w:t>
            </w:r>
          </w:p>
        </w:tc>
        <w:tc>
          <w:tcPr>
            <w:tcW w:w="1375" w:type="dxa"/>
            <w:tcBorders>
              <w:top w:val="nil"/>
              <w:left w:val="nil"/>
              <w:bottom w:val="nil"/>
              <w:right w:val="single" w:sz="4" w:space="0" w:color="auto"/>
            </w:tcBorders>
            <w:shd w:val="clear" w:color="auto" w:fill="auto"/>
            <w:noWrap/>
            <w:vAlign w:val="bottom"/>
            <w:hideMark/>
          </w:tcPr>
          <w:p w14:paraId="03B051F8"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27,6</w:t>
            </w:r>
          </w:p>
        </w:tc>
        <w:tc>
          <w:tcPr>
            <w:tcW w:w="770" w:type="dxa"/>
            <w:tcBorders>
              <w:top w:val="nil"/>
              <w:left w:val="single" w:sz="4" w:space="0" w:color="auto"/>
              <w:bottom w:val="nil"/>
              <w:right w:val="nil"/>
            </w:tcBorders>
            <w:shd w:val="clear" w:color="auto" w:fill="auto"/>
            <w:noWrap/>
            <w:vAlign w:val="bottom"/>
            <w:hideMark/>
          </w:tcPr>
          <w:p w14:paraId="1E454DF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5,104</w:t>
            </w:r>
          </w:p>
        </w:tc>
        <w:tc>
          <w:tcPr>
            <w:tcW w:w="1375" w:type="dxa"/>
            <w:tcBorders>
              <w:top w:val="nil"/>
              <w:left w:val="nil"/>
              <w:bottom w:val="nil"/>
              <w:right w:val="single" w:sz="4" w:space="0" w:color="auto"/>
            </w:tcBorders>
            <w:shd w:val="clear" w:color="auto" w:fill="auto"/>
            <w:noWrap/>
            <w:vAlign w:val="bottom"/>
            <w:hideMark/>
          </w:tcPr>
          <w:p w14:paraId="63CBEEE4"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23,6</w:t>
            </w:r>
          </w:p>
        </w:tc>
        <w:tc>
          <w:tcPr>
            <w:tcW w:w="770" w:type="dxa"/>
            <w:tcBorders>
              <w:top w:val="nil"/>
              <w:left w:val="single" w:sz="4" w:space="0" w:color="auto"/>
              <w:bottom w:val="nil"/>
              <w:right w:val="nil"/>
            </w:tcBorders>
            <w:shd w:val="clear" w:color="auto" w:fill="auto"/>
            <w:noWrap/>
            <w:vAlign w:val="bottom"/>
            <w:hideMark/>
          </w:tcPr>
          <w:p w14:paraId="21988097"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5,114</w:t>
            </w:r>
          </w:p>
        </w:tc>
        <w:tc>
          <w:tcPr>
            <w:tcW w:w="1375" w:type="dxa"/>
            <w:tcBorders>
              <w:top w:val="nil"/>
              <w:left w:val="nil"/>
              <w:bottom w:val="nil"/>
              <w:right w:val="single" w:sz="4" w:space="0" w:color="auto"/>
            </w:tcBorders>
            <w:shd w:val="clear" w:color="auto" w:fill="auto"/>
            <w:noWrap/>
            <w:vAlign w:val="bottom"/>
            <w:hideMark/>
          </w:tcPr>
          <w:p w14:paraId="7289D99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22</w:t>
            </w:r>
          </w:p>
        </w:tc>
      </w:tr>
      <w:tr w:rsidR="003715F9" w:rsidRPr="003715F9" w14:paraId="393A6721"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417AF8F5"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25ADB77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0,5</w:t>
            </w:r>
          </w:p>
        </w:tc>
        <w:tc>
          <w:tcPr>
            <w:tcW w:w="770" w:type="dxa"/>
            <w:tcBorders>
              <w:top w:val="nil"/>
              <w:left w:val="single" w:sz="4" w:space="0" w:color="auto"/>
              <w:bottom w:val="nil"/>
              <w:right w:val="nil"/>
            </w:tcBorders>
            <w:shd w:val="clear" w:color="auto" w:fill="auto"/>
            <w:noWrap/>
            <w:vAlign w:val="bottom"/>
            <w:hideMark/>
          </w:tcPr>
          <w:p w14:paraId="1463BEE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5,074</w:t>
            </w:r>
          </w:p>
        </w:tc>
        <w:tc>
          <w:tcPr>
            <w:tcW w:w="1375" w:type="dxa"/>
            <w:tcBorders>
              <w:top w:val="nil"/>
              <w:left w:val="nil"/>
              <w:bottom w:val="nil"/>
              <w:right w:val="single" w:sz="4" w:space="0" w:color="auto"/>
            </w:tcBorders>
            <w:shd w:val="clear" w:color="auto" w:fill="auto"/>
            <w:noWrap/>
            <w:vAlign w:val="bottom"/>
            <w:hideMark/>
          </w:tcPr>
          <w:p w14:paraId="51A03F2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30</w:t>
            </w:r>
          </w:p>
        </w:tc>
        <w:tc>
          <w:tcPr>
            <w:tcW w:w="770" w:type="dxa"/>
            <w:tcBorders>
              <w:top w:val="nil"/>
              <w:left w:val="single" w:sz="4" w:space="0" w:color="auto"/>
              <w:bottom w:val="nil"/>
              <w:right w:val="nil"/>
            </w:tcBorders>
            <w:shd w:val="clear" w:color="auto" w:fill="auto"/>
            <w:noWrap/>
            <w:vAlign w:val="bottom"/>
            <w:hideMark/>
          </w:tcPr>
          <w:p w14:paraId="0BA35F5D"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5,073</w:t>
            </w:r>
          </w:p>
        </w:tc>
        <w:tc>
          <w:tcPr>
            <w:tcW w:w="1375" w:type="dxa"/>
            <w:tcBorders>
              <w:top w:val="nil"/>
              <w:left w:val="nil"/>
              <w:bottom w:val="nil"/>
              <w:right w:val="single" w:sz="4" w:space="0" w:color="auto"/>
            </w:tcBorders>
            <w:shd w:val="clear" w:color="auto" w:fill="auto"/>
            <w:noWrap/>
            <w:vAlign w:val="bottom"/>
            <w:hideMark/>
          </w:tcPr>
          <w:p w14:paraId="158E1C0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29,2</w:t>
            </w:r>
          </w:p>
        </w:tc>
        <w:tc>
          <w:tcPr>
            <w:tcW w:w="770" w:type="dxa"/>
            <w:tcBorders>
              <w:top w:val="nil"/>
              <w:left w:val="single" w:sz="4" w:space="0" w:color="auto"/>
              <w:bottom w:val="nil"/>
              <w:right w:val="nil"/>
            </w:tcBorders>
            <w:shd w:val="clear" w:color="auto" w:fill="auto"/>
            <w:noWrap/>
            <w:vAlign w:val="bottom"/>
            <w:hideMark/>
          </w:tcPr>
          <w:p w14:paraId="07D4DBBC"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5,073</w:t>
            </w:r>
          </w:p>
        </w:tc>
        <w:tc>
          <w:tcPr>
            <w:tcW w:w="1375" w:type="dxa"/>
            <w:tcBorders>
              <w:top w:val="nil"/>
              <w:left w:val="nil"/>
              <w:bottom w:val="nil"/>
              <w:right w:val="single" w:sz="4" w:space="0" w:color="auto"/>
            </w:tcBorders>
            <w:shd w:val="clear" w:color="auto" w:fill="auto"/>
            <w:noWrap/>
            <w:vAlign w:val="bottom"/>
            <w:hideMark/>
          </w:tcPr>
          <w:p w14:paraId="0BFE6376"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28,8</w:t>
            </w:r>
          </w:p>
        </w:tc>
      </w:tr>
      <w:tr w:rsidR="003715F9" w:rsidRPr="003715F9" w14:paraId="7B6B2C1E"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10933ED9"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hideMark/>
          </w:tcPr>
          <w:p w14:paraId="7BDEC6D9"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w:t>
            </w:r>
          </w:p>
        </w:tc>
        <w:tc>
          <w:tcPr>
            <w:tcW w:w="770" w:type="dxa"/>
            <w:tcBorders>
              <w:top w:val="nil"/>
              <w:left w:val="single" w:sz="4" w:space="0" w:color="auto"/>
              <w:bottom w:val="nil"/>
              <w:right w:val="nil"/>
            </w:tcBorders>
            <w:shd w:val="clear" w:color="auto" w:fill="auto"/>
            <w:noWrap/>
            <w:vAlign w:val="bottom"/>
            <w:hideMark/>
          </w:tcPr>
          <w:p w14:paraId="2C7F5FA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5,076</w:t>
            </w:r>
          </w:p>
        </w:tc>
        <w:tc>
          <w:tcPr>
            <w:tcW w:w="1375" w:type="dxa"/>
            <w:tcBorders>
              <w:top w:val="nil"/>
              <w:left w:val="nil"/>
              <w:bottom w:val="nil"/>
              <w:right w:val="single" w:sz="4" w:space="0" w:color="auto"/>
            </w:tcBorders>
            <w:shd w:val="clear" w:color="auto" w:fill="auto"/>
            <w:noWrap/>
            <w:vAlign w:val="bottom"/>
            <w:hideMark/>
          </w:tcPr>
          <w:p w14:paraId="2D84737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54,8</w:t>
            </w:r>
          </w:p>
        </w:tc>
        <w:tc>
          <w:tcPr>
            <w:tcW w:w="770" w:type="dxa"/>
            <w:tcBorders>
              <w:top w:val="nil"/>
              <w:left w:val="single" w:sz="4" w:space="0" w:color="auto"/>
              <w:bottom w:val="nil"/>
              <w:right w:val="nil"/>
            </w:tcBorders>
            <w:shd w:val="clear" w:color="auto" w:fill="auto"/>
            <w:noWrap/>
            <w:vAlign w:val="bottom"/>
            <w:hideMark/>
          </w:tcPr>
          <w:p w14:paraId="4D4D6242"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5,075</w:t>
            </w:r>
          </w:p>
        </w:tc>
        <w:tc>
          <w:tcPr>
            <w:tcW w:w="1375" w:type="dxa"/>
            <w:tcBorders>
              <w:top w:val="nil"/>
              <w:left w:val="nil"/>
              <w:bottom w:val="nil"/>
              <w:right w:val="single" w:sz="4" w:space="0" w:color="auto"/>
            </w:tcBorders>
            <w:shd w:val="clear" w:color="auto" w:fill="auto"/>
            <w:noWrap/>
            <w:vAlign w:val="bottom"/>
            <w:hideMark/>
          </w:tcPr>
          <w:p w14:paraId="2CBF5E43"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w:t>
            </w:r>
          </w:p>
        </w:tc>
        <w:tc>
          <w:tcPr>
            <w:tcW w:w="770" w:type="dxa"/>
            <w:tcBorders>
              <w:top w:val="nil"/>
              <w:left w:val="single" w:sz="4" w:space="0" w:color="auto"/>
              <w:bottom w:val="nil"/>
              <w:right w:val="nil"/>
            </w:tcBorders>
            <w:shd w:val="clear" w:color="auto" w:fill="auto"/>
            <w:noWrap/>
            <w:vAlign w:val="bottom"/>
            <w:hideMark/>
          </w:tcPr>
          <w:p w14:paraId="448FF37A"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5,076</w:t>
            </w:r>
          </w:p>
        </w:tc>
        <w:tc>
          <w:tcPr>
            <w:tcW w:w="1375" w:type="dxa"/>
            <w:tcBorders>
              <w:top w:val="nil"/>
              <w:left w:val="nil"/>
              <w:bottom w:val="nil"/>
              <w:right w:val="single" w:sz="4" w:space="0" w:color="auto"/>
            </w:tcBorders>
            <w:shd w:val="clear" w:color="auto" w:fill="auto"/>
            <w:noWrap/>
            <w:vAlign w:val="bottom"/>
            <w:hideMark/>
          </w:tcPr>
          <w:p w14:paraId="617C5F91"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55,2</w:t>
            </w:r>
          </w:p>
        </w:tc>
      </w:tr>
      <w:tr w:rsidR="003715F9" w:rsidRPr="003715F9" w14:paraId="613783CA" w14:textId="77777777" w:rsidTr="007C1718">
        <w:trPr>
          <w:trHeight w:val="288"/>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988710F" w14:textId="77777777" w:rsidR="003715F9" w:rsidRPr="003715F9" w:rsidRDefault="003715F9" w:rsidP="003715F9">
            <w:pPr>
              <w:spacing w:line="240" w:lineRule="auto"/>
              <w:rPr>
                <w:rFonts w:ascii="Calibri" w:eastAsia="Times New Roman" w:hAnsi="Calibri" w:cs="Calibri"/>
                <w:color w:val="00000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66378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1,5</w:t>
            </w:r>
          </w:p>
        </w:tc>
        <w:tc>
          <w:tcPr>
            <w:tcW w:w="770" w:type="dxa"/>
            <w:tcBorders>
              <w:top w:val="nil"/>
              <w:left w:val="single" w:sz="4" w:space="0" w:color="auto"/>
              <w:bottom w:val="single" w:sz="4" w:space="0" w:color="auto"/>
              <w:right w:val="nil"/>
            </w:tcBorders>
            <w:shd w:val="clear" w:color="auto" w:fill="auto"/>
            <w:noWrap/>
            <w:vAlign w:val="bottom"/>
            <w:hideMark/>
          </w:tcPr>
          <w:p w14:paraId="066CD8D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single" w:sz="4" w:space="0" w:color="auto"/>
              <w:right w:val="single" w:sz="4" w:space="0" w:color="auto"/>
            </w:tcBorders>
            <w:shd w:val="clear" w:color="auto" w:fill="auto"/>
            <w:noWrap/>
            <w:vAlign w:val="bottom"/>
            <w:hideMark/>
          </w:tcPr>
          <w:p w14:paraId="18C661D5"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78,4</w:t>
            </w:r>
          </w:p>
        </w:tc>
        <w:tc>
          <w:tcPr>
            <w:tcW w:w="770" w:type="dxa"/>
            <w:tcBorders>
              <w:top w:val="nil"/>
              <w:left w:val="single" w:sz="4" w:space="0" w:color="auto"/>
              <w:bottom w:val="single" w:sz="4" w:space="0" w:color="auto"/>
              <w:right w:val="nil"/>
            </w:tcBorders>
            <w:shd w:val="clear" w:color="auto" w:fill="auto"/>
            <w:noWrap/>
            <w:vAlign w:val="bottom"/>
            <w:hideMark/>
          </w:tcPr>
          <w:p w14:paraId="0DA3D9AF"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5,078</w:t>
            </w:r>
          </w:p>
        </w:tc>
        <w:tc>
          <w:tcPr>
            <w:tcW w:w="1375" w:type="dxa"/>
            <w:tcBorders>
              <w:top w:val="nil"/>
              <w:left w:val="nil"/>
              <w:bottom w:val="single" w:sz="4" w:space="0" w:color="auto"/>
              <w:right w:val="single" w:sz="4" w:space="0" w:color="auto"/>
            </w:tcBorders>
            <w:shd w:val="clear" w:color="auto" w:fill="auto"/>
            <w:noWrap/>
            <w:vAlign w:val="bottom"/>
            <w:hideMark/>
          </w:tcPr>
          <w:p w14:paraId="61E2D5FB"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75,6</w:t>
            </w:r>
          </w:p>
        </w:tc>
        <w:tc>
          <w:tcPr>
            <w:tcW w:w="770" w:type="dxa"/>
            <w:tcBorders>
              <w:top w:val="nil"/>
              <w:left w:val="single" w:sz="4" w:space="0" w:color="auto"/>
              <w:bottom w:val="single" w:sz="4" w:space="0" w:color="auto"/>
              <w:right w:val="nil"/>
            </w:tcBorders>
            <w:shd w:val="clear" w:color="auto" w:fill="auto"/>
            <w:noWrap/>
            <w:vAlign w:val="bottom"/>
            <w:hideMark/>
          </w:tcPr>
          <w:p w14:paraId="5637DBFE"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5,081</w:t>
            </w:r>
          </w:p>
        </w:tc>
        <w:tc>
          <w:tcPr>
            <w:tcW w:w="1375" w:type="dxa"/>
            <w:tcBorders>
              <w:top w:val="nil"/>
              <w:left w:val="nil"/>
              <w:bottom w:val="single" w:sz="4" w:space="0" w:color="auto"/>
              <w:right w:val="single" w:sz="4" w:space="0" w:color="auto"/>
            </w:tcBorders>
            <w:shd w:val="clear" w:color="auto" w:fill="auto"/>
            <w:noWrap/>
            <w:vAlign w:val="bottom"/>
            <w:hideMark/>
          </w:tcPr>
          <w:p w14:paraId="37FF8900" w14:textId="77777777" w:rsidR="003715F9" w:rsidRPr="003715F9" w:rsidRDefault="003715F9" w:rsidP="003715F9">
            <w:pPr>
              <w:spacing w:line="240" w:lineRule="auto"/>
              <w:jc w:val="right"/>
              <w:rPr>
                <w:rFonts w:ascii="Calibri" w:eastAsia="Times New Roman" w:hAnsi="Calibri" w:cs="Calibri"/>
                <w:color w:val="000000"/>
              </w:rPr>
            </w:pPr>
            <w:r w:rsidRPr="003715F9">
              <w:rPr>
                <w:rFonts w:ascii="Calibri" w:eastAsia="Times New Roman" w:hAnsi="Calibri" w:cs="Calibri"/>
                <w:color w:val="000000"/>
              </w:rPr>
              <w:t>77,6</w:t>
            </w:r>
          </w:p>
        </w:tc>
      </w:tr>
    </w:tbl>
    <w:p w14:paraId="04917533" w14:textId="77777777" w:rsidR="001E23D7" w:rsidRDefault="001E23D7" w:rsidP="009343DF"/>
    <w:p w14:paraId="1105F89E" w14:textId="77777777" w:rsidR="00090DB4" w:rsidRDefault="00090DB4" w:rsidP="009343DF"/>
    <w:p w14:paraId="1BB2C203" w14:textId="3F0BC9B1" w:rsidR="00E22C9E" w:rsidRDefault="00A22161" w:rsidP="009343DF">
      <w:r w:rsidRPr="00423965">
        <w:rPr>
          <w:b/>
          <w:bCs/>
        </w:rPr>
        <w:t>Result:</w:t>
      </w:r>
      <w:r>
        <w:t xml:space="preserve"> Voltage to load dependence causes output voltage change that’s under 2%. This will not result in negative effects </w:t>
      </w:r>
      <w:proofErr w:type="gramStart"/>
      <w:r>
        <w:t>to</w:t>
      </w:r>
      <w:proofErr w:type="gramEnd"/>
      <w:r>
        <w:t xml:space="preserve"> system performance. </w:t>
      </w:r>
      <w:r w:rsidRPr="001C3156">
        <w:rPr>
          <w:b/>
          <w:bCs/>
        </w:rPr>
        <w:t>Test is passed</w:t>
      </w:r>
    </w:p>
    <w:p w14:paraId="1A402C7D" w14:textId="77777777" w:rsidR="002124F1" w:rsidRPr="009343DF" w:rsidRDefault="002124F1" w:rsidP="009343DF"/>
    <w:p w14:paraId="4204612F" w14:textId="5F078A13" w:rsidR="004074E9" w:rsidRDefault="004074E9" w:rsidP="004074E9">
      <w:pPr>
        <w:pStyle w:val="Heading2"/>
      </w:pPr>
      <w:r>
        <w:t>Load step</w:t>
      </w:r>
    </w:p>
    <w:p w14:paraId="400586BD" w14:textId="3CDCCC36" w:rsidR="00C37082" w:rsidRDefault="00021E3B" w:rsidP="00C37082">
      <w:pPr>
        <w:rPr>
          <w:rFonts w:cstheme="minorHAnsi"/>
        </w:rPr>
      </w:pPr>
      <w:r>
        <w:t xml:space="preserve">Load was stepped </w:t>
      </w:r>
      <w:r w:rsidR="008F329C">
        <w:t xml:space="preserve">from 0,25A to 1,25A and back to 0,25A. </w:t>
      </w:r>
      <w:r w:rsidR="00AF5E3D">
        <w:t xml:space="preserve">Test was </w:t>
      </w:r>
      <w:r w:rsidR="006017F6">
        <w:t xml:space="preserve">performed with 28V input voltage at -20 </w:t>
      </w:r>
      <w:r w:rsidR="006017F6">
        <w:rPr>
          <w:rFonts w:cstheme="minorHAnsi"/>
        </w:rPr>
        <w:t xml:space="preserve">°C, 24 °C and </w:t>
      </w:r>
      <w:r w:rsidR="00B93A2B">
        <w:rPr>
          <w:rFonts w:cstheme="minorHAnsi"/>
        </w:rPr>
        <w:t xml:space="preserve">60 °C. </w:t>
      </w:r>
    </w:p>
    <w:p w14:paraId="0C80DE4D" w14:textId="77777777" w:rsidR="00B93A2B" w:rsidRDefault="00B93A2B" w:rsidP="00C37082">
      <w:pPr>
        <w:rPr>
          <w:rFonts w:cstheme="minorHAnsi"/>
        </w:rPr>
      </w:pPr>
    </w:p>
    <w:p w14:paraId="245BF573" w14:textId="55155EDD" w:rsidR="00B93A2B" w:rsidRDefault="00B93A2B" w:rsidP="00C37082">
      <w:pPr>
        <w:rPr>
          <w:rFonts w:cstheme="minorHAnsi"/>
        </w:rPr>
      </w:pPr>
      <w:r>
        <w:rPr>
          <w:rFonts w:cstheme="minorHAnsi"/>
        </w:rPr>
        <w:t xml:space="preserve">Electronic load was </w:t>
      </w:r>
      <w:r w:rsidR="00966465">
        <w:rPr>
          <w:rFonts w:cstheme="minorHAnsi"/>
        </w:rPr>
        <w:t xml:space="preserve">used to </w:t>
      </w:r>
      <w:r w:rsidR="00374D8F">
        <w:rPr>
          <w:rFonts w:cstheme="minorHAnsi"/>
        </w:rPr>
        <w:t>create the load curve.</w:t>
      </w:r>
    </w:p>
    <w:p w14:paraId="0345E8DD" w14:textId="77777777" w:rsidR="00374D8F" w:rsidRDefault="00374D8F" w:rsidP="00C37082">
      <w:pPr>
        <w:rPr>
          <w:rFonts w:cstheme="minorHAnsi"/>
        </w:rPr>
      </w:pPr>
    </w:p>
    <w:p w14:paraId="59699B72" w14:textId="77777777" w:rsidR="00D134BE" w:rsidRDefault="00FF6474" w:rsidP="00D134BE">
      <w:pPr>
        <w:keepNext/>
        <w:jc w:val="center"/>
      </w:pPr>
      <w:r>
        <w:rPr>
          <w:rFonts w:cstheme="minorHAnsi"/>
          <w:noProof/>
        </w:rPr>
        <w:lastRenderedPageBreak/>
        <w:drawing>
          <wp:inline distT="0" distB="0" distL="0" distR="0" wp14:anchorId="0D832EF9" wp14:editId="29A491ED">
            <wp:extent cx="5975329" cy="3587750"/>
            <wp:effectExtent l="0" t="0" r="6985" b="0"/>
            <wp:docPr id="166512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8722" cy="3607800"/>
                    </a:xfrm>
                    <a:prstGeom prst="rect">
                      <a:avLst/>
                    </a:prstGeom>
                    <a:noFill/>
                    <a:ln>
                      <a:noFill/>
                    </a:ln>
                  </pic:spPr>
                </pic:pic>
              </a:graphicData>
            </a:graphic>
          </wp:inline>
        </w:drawing>
      </w:r>
    </w:p>
    <w:p w14:paraId="0BBE5983" w14:textId="456C82D6" w:rsidR="00374D8F" w:rsidRDefault="00D134BE" w:rsidP="00D134BE">
      <w:pPr>
        <w:pStyle w:val="Caption"/>
        <w:jc w:val="center"/>
      </w:pPr>
      <w:r>
        <w:t xml:space="preserve">Figure </w:t>
      </w:r>
      <w:fldSimple w:instr=" SEQ Figure \* ARABIC ">
        <w:r w:rsidR="0069108D">
          <w:rPr>
            <w:noProof/>
          </w:rPr>
          <w:t>11</w:t>
        </w:r>
      </w:fldSimple>
      <w:r>
        <w:t xml:space="preserve">: - 20 </w:t>
      </w:r>
      <w:r w:rsidRPr="00C83C81">
        <w:t>°C</w:t>
      </w:r>
      <w:r>
        <w:t xml:space="preserve"> Low to high load</w:t>
      </w:r>
    </w:p>
    <w:p w14:paraId="6781E3EB" w14:textId="77777777" w:rsidR="00B335D3" w:rsidRDefault="00B335D3" w:rsidP="00B335D3">
      <w:pPr>
        <w:keepNext/>
        <w:jc w:val="center"/>
      </w:pPr>
      <w:r>
        <w:rPr>
          <w:noProof/>
        </w:rPr>
        <w:drawing>
          <wp:inline distT="0" distB="0" distL="0" distR="0" wp14:anchorId="756789F0" wp14:editId="65B577F4">
            <wp:extent cx="5975324" cy="3587750"/>
            <wp:effectExtent l="0" t="0" r="6985" b="0"/>
            <wp:docPr id="485950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7986" cy="3619370"/>
                    </a:xfrm>
                    <a:prstGeom prst="rect">
                      <a:avLst/>
                    </a:prstGeom>
                    <a:noFill/>
                    <a:ln>
                      <a:noFill/>
                    </a:ln>
                  </pic:spPr>
                </pic:pic>
              </a:graphicData>
            </a:graphic>
          </wp:inline>
        </w:drawing>
      </w:r>
    </w:p>
    <w:p w14:paraId="6986A520" w14:textId="353EC7BB" w:rsidR="00B335D3" w:rsidRDefault="00B335D3" w:rsidP="00B0739E">
      <w:pPr>
        <w:pStyle w:val="Caption"/>
        <w:jc w:val="center"/>
      </w:pPr>
      <w:r>
        <w:t xml:space="preserve">Figure </w:t>
      </w:r>
      <w:fldSimple w:instr=" SEQ Figure \* ARABIC ">
        <w:r w:rsidR="0069108D">
          <w:rPr>
            <w:noProof/>
          </w:rPr>
          <w:t>12</w:t>
        </w:r>
      </w:fldSimple>
      <w:r>
        <w:t xml:space="preserve">: -20 </w:t>
      </w:r>
      <w:r w:rsidRPr="00F73004">
        <w:t>°C</w:t>
      </w:r>
      <w:r>
        <w:t xml:space="preserve"> High to low</w:t>
      </w:r>
      <w:r>
        <w:rPr>
          <w:noProof/>
        </w:rPr>
        <w:t xml:space="preserve"> load</w:t>
      </w:r>
    </w:p>
    <w:p w14:paraId="43EA4580" w14:textId="77777777" w:rsidR="00B0739E" w:rsidRDefault="00E8521C" w:rsidP="00B0739E">
      <w:pPr>
        <w:keepNext/>
      </w:pPr>
      <w:r>
        <w:rPr>
          <w:noProof/>
        </w:rPr>
        <w:lastRenderedPageBreak/>
        <w:drawing>
          <wp:inline distT="0" distB="0" distL="0" distR="0" wp14:anchorId="35F8521A" wp14:editId="4AE3E9E1">
            <wp:extent cx="5943600" cy="3568700"/>
            <wp:effectExtent l="0" t="0" r="0" b="0"/>
            <wp:docPr id="1434197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701D5BE7" w14:textId="0F72685D" w:rsidR="00B335D3" w:rsidRPr="00B335D3" w:rsidRDefault="00B0739E" w:rsidP="00B0739E">
      <w:pPr>
        <w:pStyle w:val="Caption"/>
        <w:jc w:val="center"/>
      </w:pPr>
      <w:r>
        <w:t xml:space="preserve">Figure </w:t>
      </w:r>
      <w:fldSimple w:instr=" SEQ Figure \* ARABIC ">
        <w:r w:rsidR="0069108D">
          <w:rPr>
            <w:noProof/>
          </w:rPr>
          <w:t>13</w:t>
        </w:r>
      </w:fldSimple>
      <w:r>
        <w:t xml:space="preserve">: 24 </w:t>
      </w:r>
      <w:r w:rsidRPr="009A54B0">
        <w:t>°C</w:t>
      </w:r>
      <w:r>
        <w:t xml:space="preserve"> Low to high load</w:t>
      </w:r>
    </w:p>
    <w:p w14:paraId="21C21353" w14:textId="77777777" w:rsidR="0020268B" w:rsidRDefault="004008F8" w:rsidP="0020268B">
      <w:pPr>
        <w:keepNext/>
      </w:pPr>
      <w:r>
        <w:rPr>
          <w:noProof/>
        </w:rPr>
        <w:drawing>
          <wp:inline distT="0" distB="0" distL="0" distR="0" wp14:anchorId="4402E2F1" wp14:editId="022347EC">
            <wp:extent cx="5943600" cy="3568700"/>
            <wp:effectExtent l="0" t="0" r="0" b="0"/>
            <wp:docPr id="1226898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68A6083A" w14:textId="65D0C108" w:rsidR="004074E9" w:rsidRDefault="0020268B" w:rsidP="0020268B">
      <w:pPr>
        <w:pStyle w:val="Caption"/>
        <w:jc w:val="center"/>
      </w:pPr>
      <w:r>
        <w:t xml:space="preserve">Figure </w:t>
      </w:r>
      <w:fldSimple w:instr=" SEQ Figure \* ARABIC ">
        <w:r w:rsidR="0069108D">
          <w:rPr>
            <w:noProof/>
          </w:rPr>
          <w:t>14</w:t>
        </w:r>
      </w:fldSimple>
      <w:r>
        <w:t xml:space="preserve">: 24 </w:t>
      </w:r>
      <w:r w:rsidRPr="00260BAD">
        <w:t>°C</w:t>
      </w:r>
      <w:r>
        <w:t xml:space="preserve"> High to low load</w:t>
      </w:r>
    </w:p>
    <w:p w14:paraId="7E9AF24D" w14:textId="77777777" w:rsidR="002546AC" w:rsidRDefault="005A4645" w:rsidP="002546AC">
      <w:pPr>
        <w:keepNext/>
        <w:jc w:val="center"/>
      </w:pPr>
      <w:r>
        <w:rPr>
          <w:noProof/>
        </w:rPr>
        <w:lastRenderedPageBreak/>
        <w:drawing>
          <wp:inline distT="0" distB="0" distL="0" distR="0" wp14:anchorId="6803892E" wp14:editId="50FB7FE8">
            <wp:extent cx="5372100" cy="3225556"/>
            <wp:effectExtent l="0" t="0" r="0" b="0"/>
            <wp:docPr id="2045058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3772" cy="3238569"/>
                    </a:xfrm>
                    <a:prstGeom prst="rect">
                      <a:avLst/>
                    </a:prstGeom>
                    <a:noFill/>
                    <a:ln>
                      <a:noFill/>
                    </a:ln>
                  </pic:spPr>
                </pic:pic>
              </a:graphicData>
            </a:graphic>
          </wp:inline>
        </w:drawing>
      </w:r>
    </w:p>
    <w:p w14:paraId="2E562C65" w14:textId="60BFA0C1" w:rsidR="0020268B" w:rsidRDefault="002546AC" w:rsidP="002546AC">
      <w:pPr>
        <w:pStyle w:val="Caption"/>
        <w:jc w:val="center"/>
      </w:pPr>
      <w:r>
        <w:t xml:space="preserve">Figure </w:t>
      </w:r>
      <w:fldSimple w:instr=" SEQ Figure \* ARABIC ">
        <w:r w:rsidR="0069108D">
          <w:rPr>
            <w:noProof/>
          </w:rPr>
          <w:t>15</w:t>
        </w:r>
      </w:fldSimple>
      <w:r>
        <w:t>: 60 °C Low to high load</w:t>
      </w:r>
    </w:p>
    <w:p w14:paraId="40FB6CAD" w14:textId="77777777" w:rsidR="00F45340" w:rsidRDefault="00F45340" w:rsidP="000B21E0">
      <w:pPr>
        <w:keepNext/>
        <w:jc w:val="center"/>
      </w:pPr>
      <w:r>
        <w:rPr>
          <w:noProof/>
        </w:rPr>
        <w:drawing>
          <wp:inline distT="0" distB="0" distL="0" distR="0" wp14:anchorId="2E0CBC7E" wp14:editId="369A6EA6">
            <wp:extent cx="5397500" cy="3240807"/>
            <wp:effectExtent l="0" t="0" r="0" b="0"/>
            <wp:docPr id="31709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7699" cy="3258939"/>
                    </a:xfrm>
                    <a:prstGeom prst="rect">
                      <a:avLst/>
                    </a:prstGeom>
                    <a:noFill/>
                    <a:ln>
                      <a:noFill/>
                    </a:ln>
                  </pic:spPr>
                </pic:pic>
              </a:graphicData>
            </a:graphic>
          </wp:inline>
        </w:drawing>
      </w:r>
    </w:p>
    <w:p w14:paraId="7636C7EA" w14:textId="02E6D63D" w:rsidR="004D28B5" w:rsidRDefault="00F45340" w:rsidP="00F5437B">
      <w:pPr>
        <w:pStyle w:val="Caption"/>
        <w:jc w:val="center"/>
        <w:rPr>
          <w:rFonts w:cstheme="minorHAnsi"/>
        </w:rPr>
      </w:pPr>
      <w:r>
        <w:t xml:space="preserve">Figure </w:t>
      </w:r>
      <w:fldSimple w:instr=" SEQ Figure \* ARABIC ">
        <w:r w:rsidR="0069108D">
          <w:rPr>
            <w:noProof/>
          </w:rPr>
          <w:t>16</w:t>
        </w:r>
      </w:fldSimple>
      <w:r>
        <w:t xml:space="preserve">: </w:t>
      </w:r>
      <w:r w:rsidRPr="00F5437B">
        <w:rPr>
          <w:rFonts w:cstheme="minorHAnsi"/>
        </w:rPr>
        <w:t>60 °C High to low load</w:t>
      </w:r>
    </w:p>
    <w:p w14:paraId="0376BC63" w14:textId="46F4BAB1" w:rsidR="000B21E0" w:rsidRPr="000B21E0" w:rsidRDefault="000B21E0" w:rsidP="000B21E0">
      <w:r w:rsidRPr="00423965">
        <w:rPr>
          <w:b/>
          <w:bCs/>
        </w:rPr>
        <w:t>Result:</w:t>
      </w:r>
      <w:r>
        <w:t xml:space="preserve"> Sudden change in regulator load causes a voltage </w:t>
      </w:r>
      <w:proofErr w:type="gramStart"/>
      <w:r>
        <w:t>deviation</w:t>
      </w:r>
      <w:proofErr w:type="gramEnd"/>
      <w:r>
        <w:t xml:space="preserve"> around 3% from nominal output voltage.  This will not cause negative effects in systems supplied by this regulator. It’s shown that the regulator is stable as there is no ringing while the voltage is settling. </w:t>
      </w:r>
      <w:r w:rsidRPr="001C3156">
        <w:rPr>
          <w:b/>
          <w:bCs/>
        </w:rPr>
        <w:t>Test is passed</w:t>
      </w:r>
    </w:p>
    <w:p w14:paraId="033F0352" w14:textId="2CAF763D" w:rsidR="00F5437B" w:rsidRDefault="00D81690" w:rsidP="00F5437B">
      <w:pPr>
        <w:pStyle w:val="Heading2"/>
      </w:pPr>
      <w:r>
        <w:lastRenderedPageBreak/>
        <w:t>Startup under load</w:t>
      </w:r>
    </w:p>
    <w:p w14:paraId="16D0126F" w14:textId="48BD4514" w:rsidR="00D81690" w:rsidRDefault="00D81690" w:rsidP="00D81690">
      <w:r>
        <w:t>It was noted during tests, that if the regulator is loaded before regulation voltage is achieved it may not reach the target voltage. However once regulation voltage is achieved no problem with loading is detected.</w:t>
      </w:r>
      <w:r w:rsidR="00A22161">
        <w:t xml:space="preserve"> It’s believed that the behavior is caused by the overload protection system reacting to large initial current. It regulates the current down to prevent damage to the regulator IC causing the regulator </w:t>
      </w:r>
      <w:proofErr w:type="gramStart"/>
      <w:r w:rsidR="00A22161">
        <w:t>fall</w:t>
      </w:r>
      <w:proofErr w:type="gramEnd"/>
      <w:r w:rsidR="00A22161">
        <w:t xml:space="preserve"> short of the target output current.</w:t>
      </w:r>
    </w:p>
    <w:p w14:paraId="12042540" w14:textId="77777777" w:rsidR="00D81690" w:rsidRDefault="00D81690" w:rsidP="00D81690"/>
    <w:p w14:paraId="13F47C09" w14:textId="316BB981" w:rsidR="00D81690" w:rsidRDefault="00D81690" w:rsidP="00D81690">
      <w:r>
        <w:t xml:space="preserve">In order to make sure the system startup is not negatively </w:t>
      </w:r>
      <w:proofErr w:type="spellStart"/>
      <w:proofErr w:type="gramStart"/>
      <w:r>
        <w:t>effected</w:t>
      </w:r>
      <w:proofErr w:type="spellEnd"/>
      <w:proofErr w:type="gramEnd"/>
      <w:r>
        <w:t xml:space="preserve"> the following test was performed.</w:t>
      </w:r>
    </w:p>
    <w:p w14:paraId="14637547" w14:textId="15D36CFE" w:rsidR="00D81690" w:rsidRDefault="00D81690" w:rsidP="00D81690">
      <w:r>
        <w:t xml:space="preserve">All regular system loads were re-attached and additional 10Ω </w:t>
      </w:r>
      <w:proofErr w:type="gramStart"/>
      <w:r>
        <w:t>( 0</w:t>
      </w:r>
      <w:proofErr w:type="gramEnd"/>
      <w:r>
        <w:t xml:space="preserve">,5A ) </w:t>
      </w:r>
      <w:proofErr w:type="gramStart"/>
      <w:r>
        <w:t>was</w:t>
      </w:r>
      <w:proofErr w:type="gramEnd"/>
      <w:r>
        <w:t xml:space="preserve"> added to the 5V supply rail. </w:t>
      </w:r>
      <w:proofErr w:type="gramStart"/>
      <w:r>
        <w:t>Test</w:t>
      </w:r>
      <w:proofErr w:type="gramEnd"/>
      <w:r>
        <w:t xml:space="preserve"> was repeated at -20 °C, 24 °C and 60 °C. 3,3V power rail is also monitored.</w:t>
      </w:r>
    </w:p>
    <w:p w14:paraId="3395757B" w14:textId="77777777" w:rsidR="00D81690" w:rsidRDefault="00D81690" w:rsidP="00D81690"/>
    <w:p w14:paraId="470F4836" w14:textId="77777777" w:rsidR="00A22161" w:rsidRDefault="00A22161" w:rsidP="00A22161">
      <w:pPr>
        <w:keepNext/>
      </w:pPr>
      <w:r>
        <w:rPr>
          <w:b/>
          <w:bCs/>
          <w:noProof/>
        </w:rPr>
        <w:drawing>
          <wp:inline distT="0" distB="0" distL="0" distR="0" wp14:anchorId="7381DC4B" wp14:editId="32C50B9C">
            <wp:extent cx="5943600" cy="3568700"/>
            <wp:effectExtent l="0" t="0" r="0" b="0"/>
            <wp:docPr id="180684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3A83A6E6" w14:textId="5ABC912B" w:rsidR="00D81690" w:rsidRDefault="00A22161" w:rsidP="00A22161">
      <w:pPr>
        <w:pStyle w:val="Caption"/>
        <w:jc w:val="center"/>
      </w:pPr>
      <w:r>
        <w:t xml:space="preserve">Figure </w:t>
      </w:r>
      <w:fldSimple w:instr=" SEQ Figure \* ARABIC ">
        <w:r w:rsidR="0069108D">
          <w:rPr>
            <w:noProof/>
          </w:rPr>
          <w:t>17</w:t>
        </w:r>
      </w:fldSimple>
      <w:r>
        <w:t>: 5V SMPS startup while loaded. T = -20 °C</w:t>
      </w:r>
    </w:p>
    <w:p w14:paraId="6D64B946" w14:textId="77777777" w:rsidR="000B21E0" w:rsidRDefault="000B21E0" w:rsidP="00423965">
      <w:pPr>
        <w:keepNext/>
        <w:jc w:val="center"/>
      </w:pPr>
      <w:r>
        <w:rPr>
          <w:noProof/>
        </w:rPr>
        <w:lastRenderedPageBreak/>
        <w:drawing>
          <wp:inline distT="0" distB="0" distL="0" distR="0" wp14:anchorId="4440A7F9" wp14:editId="1117EC98">
            <wp:extent cx="5264150" cy="3160740"/>
            <wp:effectExtent l="0" t="0" r="0" b="1905"/>
            <wp:docPr id="72655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679" cy="3167062"/>
                    </a:xfrm>
                    <a:prstGeom prst="rect">
                      <a:avLst/>
                    </a:prstGeom>
                    <a:noFill/>
                    <a:ln>
                      <a:noFill/>
                    </a:ln>
                  </pic:spPr>
                </pic:pic>
              </a:graphicData>
            </a:graphic>
          </wp:inline>
        </w:drawing>
      </w:r>
    </w:p>
    <w:p w14:paraId="58B672EA" w14:textId="6B39A8D1" w:rsidR="00A22161" w:rsidRDefault="000B21E0" w:rsidP="000B21E0">
      <w:pPr>
        <w:pStyle w:val="Caption"/>
        <w:jc w:val="center"/>
      </w:pPr>
      <w:r>
        <w:t xml:space="preserve">Figure </w:t>
      </w:r>
      <w:fldSimple w:instr=" SEQ Figure \* ARABIC ">
        <w:r w:rsidR="0069108D">
          <w:rPr>
            <w:noProof/>
          </w:rPr>
          <w:t>18</w:t>
        </w:r>
      </w:fldSimple>
      <w:r>
        <w:t xml:space="preserve">: </w:t>
      </w:r>
      <w:r w:rsidRPr="00674A3C">
        <w:t xml:space="preserve">5V SMPS startup while loaded. T = </w:t>
      </w:r>
      <w:r>
        <w:t>24</w:t>
      </w:r>
      <w:r w:rsidRPr="00674A3C">
        <w:t xml:space="preserve"> °C</w:t>
      </w:r>
    </w:p>
    <w:p w14:paraId="7D37B410" w14:textId="77777777" w:rsidR="000B21E0" w:rsidRDefault="000B21E0" w:rsidP="000B21E0"/>
    <w:p w14:paraId="62CB7248" w14:textId="77777777" w:rsidR="00423965" w:rsidRDefault="00423965" w:rsidP="00423965">
      <w:pPr>
        <w:keepNext/>
        <w:jc w:val="center"/>
      </w:pPr>
      <w:r>
        <w:rPr>
          <w:noProof/>
        </w:rPr>
        <w:drawing>
          <wp:inline distT="0" distB="0" distL="0" distR="0" wp14:anchorId="13230777" wp14:editId="0E3D2841">
            <wp:extent cx="5302250" cy="3183616"/>
            <wp:effectExtent l="0" t="0" r="0" b="0"/>
            <wp:docPr id="1761919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24050" cy="3196705"/>
                    </a:xfrm>
                    <a:prstGeom prst="rect">
                      <a:avLst/>
                    </a:prstGeom>
                    <a:noFill/>
                    <a:ln>
                      <a:noFill/>
                    </a:ln>
                  </pic:spPr>
                </pic:pic>
              </a:graphicData>
            </a:graphic>
          </wp:inline>
        </w:drawing>
      </w:r>
    </w:p>
    <w:p w14:paraId="75612D83" w14:textId="39C71929" w:rsidR="000B21E0" w:rsidRPr="000B21E0" w:rsidRDefault="00423965" w:rsidP="00423965">
      <w:pPr>
        <w:pStyle w:val="Caption"/>
        <w:jc w:val="center"/>
      </w:pPr>
      <w:r>
        <w:t xml:space="preserve">Figure </w:t>
      </w:r>
      <w:fldSimple w:instr=" SEQ Figure \* ARABIC ">
        <w:r w:rsidR="0069108D">
          <w:rPr>
            <w:noProof/>
          </w:rPr>
          <w:t>19</w:t>
        </w:r>
      </w:fldSimple>
      <w:r>
        <w:t xml:space="preserve">: </w:t>
      </w:r>
      <w:r w:rsidRPr="00337410">
        <w:t xml:space="preserve">5V SMPS startup while loaded. T = </w:t>
      </w:r>
      <w:r>
        <w:t>60</w:t>
      </w:r>
      <w:r w:rsidRPr="00337410">
        <w:t xml:space="preserve"> °C</w:t>
      </w:r>
    </w:p>
    <w:p w14:paraId="1E1ED946" w14:textId="01DD1F1E" w:rsidR="00A22161" w:rsidRPr="00423965" w:rsidRDefault="00423965" w:rsidP="00D81690">
      <w:r>
        <w:rPr>
          <w:b/>
          <w:bCs/>
        </w:rPr>
        <w:t xml:space="preserve">Result: </w:t>
      </w:r>
      <w:r>
        <w:t xml:space="preserve">It was </w:t>
      </w:r>
      <w:proofErr w:type="gramStart"/>
      <w:r>
        <w:t>shown,</w:t>
      </w:r>
      <w:proofErr w:type="gramEnd"/>
      <w:r>
        <w:t xml:space="preserve"> that with regular system loads the 5V regulator has no problems starting and reaching nominal output voltage. Added 10 Ω output load proves that there is enough margin, and the regulator is not close to some performance limit. </w:t>
      </w:r>
      <w:proofErr w:type="gramStart"/>
      <w:r w:rsidRPr="001C3156">
        <w:rPr>
          <w:b/>
          <w:bCs/>
        </w:rPr>
        <w:t>Test is passed</w:t>
      </w:r>
      <w:proofErr w:type="gramEnd"/>
      <w:r w:rsidRPr="001C3156">
        <w:rPr>
          <w:b/>
          <w:bCs/>
        </w:rPr>
        <w:t>.</w:t>
      </w:r>
    </w:p>
    <w:p w14:paraId="2BDBD7D9" w14:textId="527D60D4" w:rsidR="00A05F3D" w:rsidRDefault="00A05F3D" w:rsidP="00A05F3D">
      <w:pPr>
        <w:pStyle w:val="Heading1"/>
      </w:pPr>
      <w:r>
        <w:lastRenderedPageBreak/>
        <w:t xml:space="preserve">3.3V SMPS </w:t>
      </w:r>
    </w:p>
    <w:p w14:paraId="4E62F69A" w14:textId="43E6424A" w:rsidR="000D550E" w:rsidRDefault="00620037" w:rsidP="000D550E">
      <w:r>
        <w:t xml:space="preserve">In V0 verification, </w:t>
      </w:r>
      <w:r w:rsidR="00E23568">
        <w:t xml:space="preserve">Problems were detected with the regulator and these tests </w:t>
      </w:r>
      <w:r w:rsidR="001A6D94">
        <w:t>were</w:t>
      </w:r>
      <w:r w:rsidR="00E23568">
        <w:t xml:space="preserve"> skipped. They will be performed </w:t>
      </w:r>
      <w:r w:rsidR="009F5CA2">
        <w:t>now</w:t>
      </w:r>
      <w:r w:rsidR="004F3B5B">
        <w:t xml:space="preserve">, to validate </w:t>
      </w:r>
      <w:r w:rsidR="00E23568">
        <w:t>design fixe</w:t>
      </w:r>
      <w:r w:rsidR="004F3B5B">
        <w:t>s on new revision</w:t>
      </w:r>
      <w:r w:rsidR="005E5E68" w:rsidRPr="005E5E68">
        <w:t xml:space="preserve"> </w:t>
      </w:r>
      <w:r w:rsidR="005E5E68">
        <w:t>prototype</w:t>
      </w:r>
      <w:r w:rsidR="00E23568">
        <w:t>.</w:t>
      </w:r>
    </w:p>
    <w:p w14:paraId="68D819F1" w14:textId="77777777" w:rsidR="00C8501E" w:rsidRPr="000D550E" w:rsidRDefault="00C8501E" w:rsidP="000D550E"/>
    <w:p w14:paraId="5416C674" w14:textId="77777777" w:rsidR="00E37185" w:rsidRDefault="00E37185" w:rsidP="00E37185">
      <w:pPr>
        <w:pStyle w:val="Heading2"/>
      </w:pPr>
      <w:r>
        <w:t>General reliability</w:t>
      </w:r>
    </w:p>
    <w:p w14:paraId="08C825F0" w14:textId="0CC3800D" w:rsidR="00E37185" w:rsidRDefault="00E37185" w:rsidP="00E37185">
      <w:r w:rsidRPr="001A6AE4">
        <w:rPr>
          <w:b/>
          <w:bCs/>
        </w:rPr>
        <w:t>Heat dissipation</w:t>
      </w:r>
      <w:r>
        <w:t>.</w:t>
      </w:r>
      <w:r>
        <w:br/>
        <w:t xml:space="preserve">Vin = </w:t>
      </w:r>
      <w:r w:rsidR="00997989">
        <w:t>5V (from onboard SMPS)</w:t>
      </w:r>
    </w:p>
    <w:p w14:paraId="451FB2DE" w14:textId="6C1DCCC2" w:rsidR="003C3783" w:rsidRDefault="00E37185" w:rsidP="00E37185">
      <w:proofErr w:type="spellStart"/>
      <w:r>
        <w:t>Iload</w:t>
      </w:r>
      <w:proofErr w:type="spellEnd"/>
      <w:r w:rsidR="0034360F">
        <w:t xml:space="preserve"> (max)</w:t>
      </w:r>
      <w:r>
        <w:t xml:space="preserve"> = </w:t>
      </w:r>
      <w:r w:rsidR="006C0BC5">
        <w:t>0.</w:t>
      </w:r>
      <w:r w:rsidR="003C3783">
        <w:t xml:space="preserve">5 </w:t>
      </w:r>
      <w:r w:rsidR="00997989">
        <w:t>A</w:t>
      </w:r>
      <w:r w:rsidR="006C0BC5">
        <w:t xml:space="preserve"> </w:t>
      </w:r>
    </w:p>
    <w:p w14:paraId="78667BD9" w14:textId="042F4880" w:rsidR="00E37185" w:rsidRDefault="00E37185" w:rsidP="00E37185">
      <w:r>
        <w:t xml:space="preserve">Time under load was </w:t>
      </w:r>
      <w:r w:rsidR="001546D7">
        <w:t>20</w:t>
      </w:r>
      <w:r w:rsidR="0061355B">
        <w:t xml:space="preserve"> min</w:t>
      </w:r>
      <w:r>
        <w:t>.</w:t>
      </w:r>
    </w:p>
    <w:p w14:paraId="0EAA3A8F" w14:textId="77777777" w:rsidR="00E37185" w:rsidRDefault="00E37185" w:rsidP="00E37185">
      <w:proofErr w:type="gramStart"/>
      <w:r>
        <w:t>Room</w:t>
      </w:r>
      <w:proofErr w:type="gramEnd"/>
      <w:r>
        <w:t xml:space="preserve"> temperature was 24 </w:t>
      </w:r>
      <w:r>
        <w:rPr>
          <w:rFonts w:cstheme="minorHAnsi"/>
        </w:rPr>
        <w:t>°</w:t>
      </w:r>
      <w:r>
        <w:t>C.</w:t>
      </w:r>
    </w:p>
    <w:p w14:paraId="3445BC1A" w14:textId="63F96ED8" w:rsidR="00135386" w:rsidRDefault="00E37185" w:rsidP="00E37185">
      <w:r>
        <w:t xml:space="preserve">Regulator temperature </w:t>
      </w:r>
      <w:r w:rsidR="00135386">
        <w:t xml:space="preserve">was </w:t>
      </w:r>
      <w:r w:rsidR="008C2444">
        <w:t>44</w:t>
      </w:r>
      <w:r w:rsidR="005D53E0">
        <w:t>.5</w:t>
      </w:r>
      <w:r w:rsidR="008C2444">
        <w:t xml:space="preserve"> </w:t>
      </w:r>
      <w:r w:rsidR="008C2444" w:rsidRPr="008C2444">
        <w:t>±</w:t>
      </w:r>
      <w:r w:rsidR="008C2444">
        <w:t xml:space="preserve"> 1</w:t>
      </w:r>
      <w:r>
        <w:t xml:space="preserve"> </w:t>
      </w:r>
      <w:r>
        <w:rPr>
          <w:rFonts w:cstheme="minorHAnsi"/>
        </w:rPr>
        <w:t>°</w:t>
      </w:r>
      <w:r>
        <w:t>C</w:t>
      </w:r>
    </w:p>
    <w:p w14:paraId="33A708A3" w14:textId="77777777" w:rsidR="00135386" w:rsidRDefault="00135386" w:rsidP="00E37185"/>
    <w:p w14:paraId="5F373893" w14:textId="77777777" w:rsidR="002159CE" w:rsidRDefault="00135386" w:rsidP="002159CE">
      <w:pPr>
        <w:keepNext/>
      </w:pPr>
      <w:r>
        <w:rPr>
          <w:noProof/>
        </w:rPr>
        <w:drawing>
          <wp:inline distT="0" distB="0" distL="0" distR="0" wp14:anchorId="751E11F2" wp14:editId="16485191">
            <wp:extent cx="4063365" cy="3045460"/>
            <wp:effectExtent l="0" t="0" r="0" b="2540"/>
            <wp:docPr id="18070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63365" cy="3045460"/>
                    </a:xfrm>
                    <a:prstGeom prst="rect">
                      <a:avLst/>
                    </a:prstGeom>
                    <a:noFill/>
                    <a:ln>
                      <a:noFill/>
                    </a:ln>
                  </pic:spPr>
                </pic:pic>
              </a:graphicData>
            </a:graphic>
          </wp:inline>
        </w:drawing>
      </w:r>
    </w:p>
    <w:p w14:paraId="33952F3B" w14:textId="64D576F4" w:rsidR="00E37185" w:rsidRDefault="002159CE" w:rsidP="002159CE">
      <w:pPr>
        <w:pStyle w:val="Caption"/>
      </w:pPr>
      <w:r>
        <w:t xml:space="preserve">Figure </w:t>
      </w:r>
      <w:fldSimple w:instr=" SEQ Figure \* ARABIC ">
        <w:r w:rsidR="0069108D">
          <w:rPr>
            <w:noProof/>
          </w:rPr>
          <w:t>20</w:t>
        </w:r>
      </w:fldSimple>
      <w:r>
        <w:t xml:space="preserve"> Hotspot at 3V3 SMPS circuit</w:t>
      </w:r>
    </w:p>
    <w:p w14:paraId="7D41B582" w14:textId="46BB6673" w:rsidR="00E37185" w:rsidRDefault="00410DB7" w:rsidP="00E37185">
      <w:proofErr w:type="gramStart"/>
      <w:r w:rsidRPr="00410DB7">
        <w:rPr>
          <w:b/>
          <w:bCs/>
        </w:rPr>
        <w:t>Test</w:t>
      </w:r>
      <w:proofErr w:type="gramEnd"/>
      <w:r w:rsidRPr="00410DB7">
        <w:rPr>
          <w:b/>
          <w:bCs/>
        </w:rPr>
        <w:t xml:space="preserve"> is considered passed</w:t>
      </w:r>
      <w:r>
        <w:t>, as the temperature remained stable throughout the last 10 minutes of the test.</w:t>
      </w:r>
    </w:p>
    <w:p w14:paraId="2B54A523" w14:textId="77777777" w:rsidR="00E37185" w:rsidRDefault="00E37185" w:rsidP="00E37185"/>
    <w:p w14:paraId="04D92D96" w14:textId="77777777" w:rsidR="00EC1A57" w:rsidRDefault="00EC1A57" w:rsidP="00E37185"/>
    <w:p w14:paraId="6498E9F7" w14:textId="77777777" w:rsidR="00EC1A57" w:rsidRDefault="00EC1A57" w:rsidP="00E37185"/>
    <w:p w14:paraId="1E5D9BF5" w14:textId="77777777" w:rsidR="00EC1A57" w:rsidRDefault="00EC1A57" w:rsidP="00E37185"/>
    <w:p w14:paraId="6C8DF4E4" w14:textId="77777777" w:rsidR="00EC1A57" w:rsidRDefault="00EC1A57" w:rsidP="00E37185"/>
    <w:p w14:paraId="105095E6" w14:textId="77777777" w:rsidR="00EC1A57" w:rsidRDefault="00EC1A57" w:rsidP="00E37185"/>
    <w:p w14:paraId="2310A80A" w14:textId="77777777" w:rsidR="00EC1A57" w:rsidRDefault="00EC1A57" w:rsidP="00E37185"/>
    <w:p w14:paraId="694FFC70" w14:textId="77777777" w:rsidR="00E37185" w:rsidRDefault="00E37185" w:rsidP="00E37185">
      <w:pPr>
        <w:pStyle w:val="Heading2"/>
      </w:pPr>
      <w:r>
        <w:lastRenderedPageBreak/>
        <w:t>Constant load</w:t>
      </w:r>
    </w:p>
    <w:p w14:paraId="3C9454E4" w14:textId="23EEB998" w:rsidR="00E37185" w:rsidRDefault="00E37185" w:rsidP="00E37185">
      <w:r>
        <w:t xml:space="preserve">See results in </w:t>
      </w:r>
      <w:r w:rsidR="00D713BE">
        <w:fldChar w:fldCharType="begin"/>
      </w:r>
      <w:r w:rsidR="00D713BE">
        <w:instrText xml:space="preserve"> REF _Ref192858548 \h </w:instrText>
      </w:r>
      <w:r w:rsidR="00D713BE">
        <w:fldChar w:fldCharType="separate"/>
      </w:r>
      <w:r w:rsidR="0069108D">
        <w:t xml:space="preserve">Table </w:t>
      </w:r>
      <w:r w:rsidR="0069108D">
        <w:rPr>
          <w:noProof/>
        </w:rPr>
        <w:t>2</w:t>
      </w:r>
      <w:r w:rsidR="0069108D">
        <w:t xml:space="preserve"> 3V3 SMPS static load test </w:t>
      </w:r>
      <w:proofErr w:type="spellStart"/>
      <w:r w:rsidR="0069108D">
        <w:t>results</w:t>
      </w:r>
      <w:r w:rsidR="00D713BE">
        <w:fldChar w:fldCharType="end"/>
      </w:r>
      <w:r>
        <w:fldChar w:fldCharType="begin"/>
      </w:r>
      <w:r>
        <w:instrText xml:space="preserve"> REF _Ref175747407 \h </w:instrText>
      </w:r>
      <w:r>
        <w:fldChar w:fldCharType="separate"/>
      </w:r>
      <w:r w:rsidR="0069108D">
        <w:t>Table</w:t>
      </w:r>
      <w:proofErr w:type="spellEnd"/>
      <w:r w:rsidR="0069108D">
        <w:t xml:space="preserve"> </w:t>
      </w:r>
      <w:r w:rsidR="0069108D">
        <w:rPr>
          <w:noProof/>
        </w:rPr>
        <w:t>1</w:t>
      </w:r>
      <w:r>
        <w:fldChar w:fldCharType="end"/>
      </w:r>
      <w:r>
        <w:t xml:space="preserve">. </w:t>
      </w:r>
      <w:proofErr w:type="gramStart"/>
      <w:r>
        <w:t>Oscilloscope</w:t>
      </w:r>
      <w:proofErr w:type="gramEnd"/>
      <w:r>
        <w:t xml:space="preserve"> was set to 20MHz bandwidth. </w:t>
      </w:r>
    </w:p>
    <w:p w14:paraId="5C791C1E" w14:textId="77777777" w:rsidR="00AD4B90" w:rsidRDefault="00AD4B90" w:rsidP="00E37185"/>
    <w:p w14:paraId="3E6EC37F" w14:textId="4DDDE89B" w:rsidR="00AD4B90" w:rsidRDefault="00322409" w:rsidP="00E37185">
      <w:r>
        <w:t>The board was held at target temperature for 15 min before gathering test data.</w:t>
      </w:r>
    </w:p>
    <w:p w14:paraId="06A286C6" w14:textId="3562018B" w:rsidR="00D713BE" w:rsidRDefault="00D713BE" w:rsidP="00D713BE">
      <w:pPr>
        <w:pStyle w:val="Caption"/>
        <w:keepNext/>
      </w:pPr>
      <w:bookmarkStart w:id="2" w:name="_Ref192858548"/>
      <w:r>
        <w:t xml:space="preserve">Table </w:t>
      </w:r>
      <w:fldSimple w:instr=" SEQ Table \* ARABIC ">
        <w:r w:rsidR="0069108D">
          <w:rPr>
            <w:noProof/>
          </w:rPr>
          <w:t>2</w:t>
        </w:r>
      </w:fldSimple>
      <w:r>
        <w:t xml:space="preserve"> 3V3 SMPS static load test results</w:t>
      </w:r>
      <w:bookmarkEnd w:id="2"/>
    </w:p>
    <w:tbl>
      <w:tblPr>
        <w:tblW w:w="4505" w:type="dxa"/>
        <w:tblLook w:val="04A0" w:firstRow="1" w:lastRow="0" w:firstColumn="1" w:lastColumn="0" w:noHBand="0" w:noVBand="1"/>
      </w:tblPr>
      <w:tblGrid>
        <w:gridCol w:w="1400"/>
        <w:gridCol w:w="960"/>
        <w:gridCol w:w="770"/>
        <w:gridCol w:w="1375"/>
      </w:tblGrid>
      <w:tr w:rsidR="007B35EE" w:rsidRPr="003715F9" w14:paraId="77FDFC14" w14:textId="77777777" w:rsidTr="007B35EE">
        <w:trPr>
          <w:trHeight w:val="288"/>
        </w:trPr>
        <w:tc>
          <w:tcPr>
            <w:tcW w:w="1400" w:type="dxa"/>
            <w:tcBorders>
              <w:top w:val="nil"/>
              <w:left w:val="nil"/>
              <w:bottom w:val="nil"/>
              <w:right w:val="nil"/>
            </w:tcBorders>
            <w:shd w:val="clear" w:color="auto" w:fill="auto"/>
            <w:noWrap/>
            <w:vAlign w:val="bottom"/>
            <w:hideMark/>
          </w:tcPr>
          <w:p w14:paraId="331387E4" w14:textId="77777777" w:rsidR="007B35EE" w:rsidRPr="003715F9" w:rsidRDefault="007B35EE" w:rsidP="00F05017">
            <w:pPr>
              <w:spacing w:line="240" w:lineRule="auto"/>
              <w:rPr>
                <w:rFonts w:ascii="Times New Roman" w:eastAsia="Times New Roman" w:hAnsi="Times New Roman" w:cs="Times New Roman"/>
                <w:sz w:val="24"/>
                <w:szCs w:val="24"/>
              </w:rPr>
            </w:pPr>
          </w:p>
        </w:tc>
        <w:tc>
          <w:tcPr>
            <w:tcW w:w="960" w:type="dxa"/>
            <w:tcBorders>
              <w:top w:val="nil"/>
              <w:left w:val="nil"/>
              <w:bottom w:val="nil"/>
              <w:right w:val="single" w:sz="4" w:space="0" w:color="auto"/>
            </w:tcBorders>
            <w:shd w:val="clear" w:color="auto" w:fill="auto"/>
            <w:noWrap/>
            <w:vAlign w:val="bottom"/>
            <w:hideMark/>
          </w:tcPr>
          <w:p w14:paraId="0F51040E" w14:textId="77777777" w:rsidR="007B35EE" w:rsidRPr="003715F9" w:rsidRDefault="007B35EE" w:rsidP="00F05017">
            <w:pPr>
              <w:spacing w:line="240" w:lineRule="auto"/>
              <w:rPr>
                <w:rFonts w:ascii="Times New Roman" w:eastAsia="Times New Roman" w:hAnsi="Times New Roman" w:cs="Times New Roman"/>
                <w:sz w:val="20"/>
                <w:szCs w:val="20"/>
              </w:rPr>
            </w:pP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D8360" w14:textId="77777777" w:rsidR="007B35EE" w:rsidRPr="003715F9" w:rsidRDefault="007B35EE" w:rsidP="00F05017">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Input voltage</w:t>
            </w:r>
          </w:p>
        </w:tc>
      </w:tr>
      <w:tr w:rsidR="007B35EE" w:rsidRPr="003715F9" w14:paraId="63129BAC" w14:textId="77777777" w:rsidTr="007B35EE">
        <w:trPr>
          <w:trHeight w:val="288"/>
        </w:trPr>
        <w:tc>
          <w:tcPr>
            <w:tcW w:w="1400" w:type="dxa"/>
            <w:tcBorders>
              <w:top w:val="nil"/>
              <w:left w:val="nil"/>
              <w:bottom w:val="single" w:sz="4" w:space="0" w:color="auto"/>
              <w:right w:val="nil"/>
            </w:tcBorders>
            <w:shd w:val="clear" w:color="auto" w:fill="auto"/>
            <w:noWrap/>
            <w:vAlign w:val="bottom"/>
            <w:hideMark/>
          </w:tcPr>
          <w:p w14:paraId="65BC9282" w14:textId="77777777" w:rsidR="007B35EE" w:rsidRPr="003715F9" w:rsidRDefault="007B35EE" w:rsidP="00F05017">
            <w:pPr>
              <w:spacing w:line="240" w:lineRule="auto"/>
              <w:jc w:val="center"/>
              <w:rPr>
                <w:rFonts w:ascii="Calibri" w:eastAsia="Times New Roman" w:hAnsi="Calibri" w:cs="Calibri"/>
                <w:color w:val="000000"/>
              </w:rPr>
            </w:pPr>
          </w:p>
        </w:tc>
        <w:tc>
          <w:tcPr>
            <w:tcW w:w="960" w:type="dxa"/>
            <w:tcBorders>
              <w:top w:val="nil"/>
              <w:left w:val="nil"/>
              <w:bottom w:val="single" w:sz="4" w:space="0" w:color="auto"/>
              <w:right w:val="single" w:sz="4" w:space="0" w:color="auto"/>
            </w:tcBorders>
            <w:shd w:val="clear" w:color="auto" w:fill="auto"/>
            <w:noWrap/>
            <w:vAlign w:val="bottom"/>
            <w:hideMark/>
          </w:tcPr>
          <w:p w14:paraId="0E4D8030" w14:textId="77777777" w:rsidR="007B35EE" w:rsidRPr="003715F9" w:rsidRDefault="007B35EE" w:rsidP="00F05017">
            <w:pPr>
              <w:spacing w:line="240" w:lineRule="auto"/>
              <w:rPr>
                <w:rFonts w:ascii="Times New Roman" w:eastAsia="Times New Roman" w:hAnsi="Times New Roman" w:cs="Times New Roman"/>
                <w:sz w:val="20"/>
                <w:szCs w:val="20"/>
              </w:rPr>
            </w:pP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3B67AF" w14:textId="048E5092" w:rsidR="007B35EE" w:rsidRPr="003715F9" w:rsidRDefault="007B35EE" w:rsidP="00F05017">
            <w:pPr>
              <w:spacing w:line="240" w:lineRule="auto"/>
              <w:jc w:val="center"/>
              <w:rPr>
                <w:rFonts w:ascii="Calibri" w:eastAsia="Times New Roman" w:hAnsi="Calibri" w:cs="Calibri"/>
                <w:color w:val="000000"/>
              </w:rPr>
            </w:pPr>
            <w:r>
              <w:rPr>
                <w:rFonts w:ascii="Calibri" w:eastAsia="Times New Roman" w:hAnsi="Calibri" w:cs="Calibri"/>
                <w:color w:val="000000"/>
              </w:rPr>
              <w:t>5 V</w:t>
            </w:r>
          </w:p>
        </w:tc>
      </w:tr>
      <w:tr w:rsidR="007B35EE" w:rsidRPr="003715F9" w14:paraId="3B82ACE7" w14:textId="77777777" w:rsidTr="00205F47">
        <w:trPr>
          <w:trHeight w:val="288"/>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AF863" w14:textId="77777777" w:rsidR="007B35EE" w:rsidRPr="003715F9" w:rsidRDefault="007B35EE" w:rsidP="00F05017">
            <w:pPr>
              <w:spacing w:line="240" w:lineRule="auto"/>
              <w:rPr>
                <w:rFonts w:ascii="Calibri" w:eastAsia="Times New Roman" w:hAnsi="Calibri" w:cs="Calibri"/>
                <w:color w:val="000000"/>
              </w:rPr>
            </w:pPr>
            <w:r w:rsidRPr="003715F9">
              <w:rPr>
                <w:rFonts w:ascii="Calibri" w:eastAsia="Times New Roman" w:hAnsi="Calibri" w:cs="Calibri"/>
                <w:color w:val="000000"/>
              </w:rPr>
              <w:t>Temperature</w:t>
            </w:r>
            <w:r>
              <w:rPr>
                <w:rFonts w:ascii="Calibri" w:eastAsia="Times New Roman" w:hAnsi="Calibri" w:cs="Calibri"/>
                <w:color w:val="000000"/>
              </w:rPr>
              <w:t xml:space="preserve"> [°C]</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7E52D" w14:textId="77777777" w:rsidR="007B35EE" w:rsidRPr="003715F9" w:rsidRDefault="007B35EE" w:rsidP="00F05017">
            <w:pPr>
              <w:spacing w:line="240" w:lineRule="auto"/>
              <w:rPr>
                <w:rFonts w:ascii="Calibri" w:eastAsia="Times New Roman" w:hAnsi="Calibri" w:cs="Calibri"/>
                <w:color w:val="000000"/>
              </w:rPr>
            </w:pPr>
            <w:r w:rsidRPr="003715F9">
              <w:rPr>
                <w:rFonts w:ascii="Calibri" w:eastAsia="Times New Roman" w:hAnsi="Calibri" w:cs="Calibri"/>
                <w:color w:val="000000"/>
              </w:rPr>
              <w:t>Load</w:t>
            </w:r>
            <w:r>
              <w:rPr>
                <w:rFonts w:ascii="Calibri" w:eastAsia="Times New Roman" w:hAnsi="Calibri" w:cs="Calibri"/>
                <w:color w:val="000000"/>
              </w:rPr>
              <w:t xml:space="preserve"> [A]</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2FC8D0" w14:textId="77777777" w:rsidR="007B35EE" w:rsidRPr="003715F9" w:rsidRDefault="007B35EE" w:rsidP="00F05017">
            <w:pPr>
              <w:spacing w:line="240" w:lineRule="auto"/>
              <w:rPr>
                <w:rFonts w:ascii="Calibri" w:eastAsia="Times New Roman" w:hAnsi="Calibri" w:cs="Calibri"/>
                <w:color w:val="000000"/>
              </w:rPr>
            </w:pPr>
            <w:proofErr w:type="spellStart"/>
            <w:r w:rsidRPr="003715F9">
              <w:rPr>
                <w:rFonts w:ascii="Calibri" w:eastAsia="Times New Roman" w:hAnsi="Calibri" w:cs="Calibri"/>
                <w:color w:val="000000"/>
              </w:rPr>
              <w:t>Vout</w:t>
            </w:r>
            <w:proofErr w:type="spellEnd"/>
            <w:r w:rsidRPr="003715F9">
              <w:rPr>
                <w:rFonts w:ascii="Calibri" w:eastAsia="Times New Roman" w:hAnsi="Calibri" w:cs="Calibri"/>
                <w:color w:val="000000"/>
              </w:rPr>
              <w:t xml:space="preserve"> [V]</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7A8C1" w14:textId="77777777" w:rsidR="007B35EE" w:rsidRPr="003715F9" w:rsidRDefault="007B35EE" w:rsidP="00F05017">
            <w:pPr>
              <w:spacing w:line="240" w:lineRule="auto"/>
              <w:rPr>
                <w:rFonts w:ascii="Calibri" w:eastAsia="Times New Roman" w:hAnsi="Calibri" w:cs="Calibri"/>
                <w:color w:val="000000"/>
              </w:rPr>
            </w:pPr>
            <w:r w:rsidRPr="003715F9">
              <w:rPr>
                <w:rFonts w:ascii="Calibri" w:eastAsia="Times New Roman" w:hAnsi="Calibri" w:cs="Calibri"/>
                <w:color w:val="000000"/>
              </w:rPr>
              <w:t>Ripple [</w:t>
            </w:r>
            <w:proofErr w:type="spellStart"/>
            <w:r w:rsidRPr="003715F9">
              <w:rPr>
                <w:rFonts w:ascii="Calibri" w:eastAsia="Times New Roman" w:hAnsi="Calibri" w:cs="Calibri"/>
                <w:color w:val="000000"/>
              </w:rPr>
              <w:t>mVp</w:t>
            </w:r>
            <w:proofErr w:type="spellEnd"/>
            <w:r w:rsidRPr="003715F9">
              <w:rPr>
                <w:rFonts w:ascii="Calibri" w:eastAsia="Times New Roman" w:hAnsi="Calibri" w:cs="Calibri"/>
                <w:color w:val="000000"/>
              </w:rPr>
              <w:t>-p]</w:t>
            </w:r>
          </w:p>
        </w:tc>
      </w:tr>
      <w:tr w:rsidR="00D17DD2" w:rsidRPr="003715F9" w14:paraId="6FAF823C" w14:textId="77777777" w:rsidTr="00DE6715">
        <w:trPr>
          <w:trHeight w:val="288"/>
        </w:trPr>
        <w:tc>
          <w:tcPr>
            <w:tcW w:w="1400" w:type="dxa"/>
            <w:vMerge w:val="restart"/>
            <w:tcBorders>
              <w:top w:val="single" w:sz="4" w:space="0" w:color="auto"/>
              <w:left w:val="single" w:sz="4" w:space="0" w:color="auto"/>
              <w:right w:val="single" w:sz="4" w:space="0" w:color="auto"/>
            </w:tcBorders>
            <w:shd w:val="clear" w:color="auto" w:fill="auto"/>
            <w:noWrap/>
            <w:vAlign w:val="bottom"/>
            <w:hideMark/>
          </w:tcPr>
          <w:p w14:paraId="1F2FF183" w14:textId="677C16D8" w:rsidR="00D17DD2" w:rsidRPr="003715F9" w:rsidRDefault="00D17DD2" w:rsidP="004B2B1F">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-20</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50EF08" w14:textId="5AB846A8"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0C1A9D">
              <w:rPr>
                <w:rFonts w:ascii="Calibri" w:eastAsia="Times New Roman" w:hAnsi="Calibri" w:cs="Calibri"/>
                <w:color w:val="000000"/>
              </w:rPr>
              <w:t>.05</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EEC179" w14:textId="340D55BC" w:rsidR="00D17DD2" w:rsidRPr="003715F9" w:rsidRDefault="00F71CF2" w:rsidP="00F05017">
            <w:pPr>
              <w:spacing w:line="240" w:lineRule="auto"/>
              <w:jc w:val="right"/>
              <w:rPr>
                <w:rFonts w:ascii="Calibri" w:eastAsia="Times New Roman" w:hAnsi="Calibri" w:cs="Calibri"/>
                <w:color w:val="000000"/>
              </w:rPr>
            </w:pPr>
            <w:r>
              <w:rPr>
                <w:rFonts w:ascii="Calibri" w:eastAsia="Times New Roman" w:hAnsi="Calibri" w:cs="Calibri"/>
                <w:color w:val="000000"/>
              </w:rPr>
              <w:t>3.296</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81284F" w14:textId="6022B4AD" w:rsidR="00D17DD2" w:rsidRPr="003715F9" w:rsidRDefault="0059298E" w:rsidP="00F05017">
            <w:pPr>
              <w:spacing w:line="240" w:lineRule="auto"/>
              <w:jc w:val="right"/>
              <w:rPr>
                <w:rFonts w:ascii="Calibri" w:eastAsia="Times New Roman" w:hAnsi="Calibri" w:cs="Calibri"/>
                <w:color w:val="000000"/>
              </w:rPr>
            </w:pPr>
            <w:r>
              <w:rPr>
                <w:rFonts w:ascii="Calibri" w:eastAsia="Times New Roman" w:hAnsi="Calibri" w:cs="Calibri"/>
                <w:color w:val="000000"/>
              </w:rPr>
              <w:t>72</w:t>
            </w:r>
          </w:p>
        </w:tc>
      </w:tr>
      <w:tr w:rsidR="00D17DD2" w:rsidRPr="003715F9" w14:paraId="2479E728" w14:textId="77777777" w:rsidTr="00DE6715">
        <w:trPr>
          <w:trHeight w:val="288"/>
        </w:trPr>
        <w:tc>
          <w:tcPr>
            <w:tcW w:w="1400" w:type="dxa"/>
            <w:vMerge/>
            <w:tcBorders>
              <w:left w:val="single" w:sz="4" w:space="0" w:color="auto"/>
              <w:right w:val="single" w:sz="4" w:space="0" w:color="auto"/>
            </w:tcBorders>
            <w:shd w:val="clear" w:color="auto" w:fill="auto"/>
            <w:vAlign w:val="center"/>
            <w:hideMark/>
          </w:tcPr>
          <w:p w14:paraId="3B2419F4" w14:textId="17C01150" w:rsidR="00D17DD2" w:rsidRPr="003715F9" w:rsidRDefault="00D17DD2" w:rsidP="004B2B1F">
            <w:pPr>
              <w:spacing w:line="240" w:lineRule="auto"/>
              <w:jc w:val="center"/>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047DAE" w14:textId="6CBAF6F2"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0F276E">
              <w:rPr>
                <w:rFonts w:ascii="Calibri" w:eastAsia="Times New Roman" w:hAnsi="Calibri" w:cs="Calibri"/>
                <w:color w:val="000000"/>
              </w:rPr>
              <w:t>.</w:t>
            </w:r>
            <w:r w:rsidRPr="003715F9">
              <w:rPr>
                <w:rFonts w:ascii="Calibri" w:eastAsia="Times New Roman" w:hAnsi="Calibri" w:cs="Calibri"/>
                <w:color w:val="000000"/>
              </w:rPr>
              <w:t>1</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566676" w14:textId="58D1F1B9" w:rsidR="00D17DD2" w:rsidRPr="003715F9" w:rsidRDefault="00601BFE" w:rsidP="00F05017">
            <w:pPr>
              <w:spacing w:line="240" w:lineRule="auto"/>
              <w:jc w:val="right"/>
              <w:rPr>
                <w:rFonts w:ascii="Calibri" w:eastAsia="Times New Roman" w:hAnsi="Calibri" w:cs="Calibri"/>
                <w:color w:val="000000"/>
              </w:rPr>
            </w:pPr>
            <w:r>
              <w:rPr>
                <w:rFonts w:ascii="Calibri" w:eastAsia="Times New Roman" w:hAnsi="Calibri" w:cs="Calibri"/>
                <w:color w:val="000000"/>
              </w:rPr>
              <w:t>3.294</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A58639" w14:textId="34FE0A0B" w:rsidR="00D17DD2" w:rsidRPr="003715F9" w:rsidRDefault="008E5CEB" w:rsidP="00F05017">
            <w:pPr>
              <w:spacing w:line="240" w:lineRule="auto"/>
              <w:jc w:val="right"/>
              <w:rPr>
                <w:rFonts w:ascii="Calibri" w:eastAsia="Times New Roman" w:hAnsi="Calibri" w:cs="Calibri"/>
                <w:color w:val="000000"/>
              </w:rPr>
            </w:pPr>
            <w:r>
              <w:rPr>
                <w:rFonts w:ascii="Calibri" w:eastAsia="Times New Roman" w:hAnsi="Calibri" w:cs="Calibri"/>
                <w:color w:val="000000"/>
              </w:rPr>
              <w:t>82</w:t>
            </w:r>
          </w:p>
        </w:tc>
      </w:tr>
      <w:tr w:rsidR="00D17DD2" w:rsidRPr="003715F9" w14:paraId="48A2BFBB" w14:textId="77777777" w:rsidTr="00DE6715">
        <w:trPr>
          <w:trHeight w:val="288"/>
        </w:trPr>
        <w:tc>
          <w:tcPr>
            <w:tcW w:w="1400" w:type="dxa"/>
            <w:vMerge/>
            <w:tcBorders>
              <w:left w:val="single" w:sz="4" w:space="0" w:color="auto"/>
              <w:right w:val="single" w:sz="4" w:space="0" w:color="auto"/>
            </w:tcBorders>
            <w:shd w:val="clear" w:color="auto" w:fill="auto"/>
            <w:vAlign w:val="center"/>
            <w:hideMark/>
          </w:tcPr>
          <w:p w14:paraId="73A5ADF0" w14:textId="60D45710" w:rsidR="00D17DD2" w:rsidRPr="003715F9" w:rsidRDefault="00D17DD2" w:rsidP="004B2B1F">
            <w:pPr>
              <w:spacing w:line="240" w:lineRule="auto"/>
              <w:jc w:val="center"/>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0ECA2C" w14:textId="5F8E18E1" w:rsidR="00D17DD2" w:rsidRPr="003715F9" w:rsidRDefault="000F276E" w:rsidP="00F05017">
            <w:pPr>
              <w:spacing w:line="240" w:lineRule="auto"/>
              <w:jc w:val="right"/>
              <w:rPr>
                <w:rFonts w:ascii="Calibri" w:eastAsia="Times New Roman" w:hAnsi="Calibri" w:cs="Calibri"/>
                <w:color w:val="000000"/>
              </w:rPr>
            </w:pPr>
            <w:r>
              <w:rPr>
                <w:rFonts w:ascii="Calibri" w:eastAsia="Times New Roman" w:hAnsi="Calibri" w:cs="Calibri"/>
                <w:color w:val="000000"/>
              </w:rPr>
              <w:t>0.</w:t>
            </w:r>
            <w:r w:rsidR="00D07710">
              <w:rPr>
                <w:rFonts w:ascii="Calibri" w:eastAsia="Times New Roman" w:hAnsi="Calibri" w:cs="Calibri"/>
                <w:color w:val="000000"/>
              </w:rPr>
              <w:t>2</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6EC8BB" w14:textId="02186030" w:rsidR="00D17DD2" w:rsidRPr="003715F9" w:rsidRDefault="007501E3" w:rsidP="00F05017">
            <w:pPr>
              <w:spacing w:line="240" w:lineRule="auto"/>
              <w:jc w:val="right"/>
              <w:rPr>
                <w:rFonts w:ascii="Calibri" w:eastAsia="Times New Roman" w:hAnsi="Calibri" w:cs="Calibri"/>
                <w:color w:val="000000"/>
              </w:rPr>
            </w:pPr>
            <w:r>
              <w:rPr>
                <w:rFonts w:ascii="Calibri" w:eastAsia="Times New Roman" w:hAnsi="Calibri" w:cs="Calibri"/>
                <w:color w:val="000000"/>
              </w:rPr>
              <w:t>3.287</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17AA76" w14:textId="32D93B68" w:rsidR="00D17DD2" w:rsidRPr="003715F9" w:rsidRDefault="00DA6D09" w:rsidP="00F05017">
            <w:pPr>
              <w:spacing w:line="240" w:lineRule="auto"/>
              <w:jc w:val="right"/>
              <w:rPr>
                <w:rFonts w:ascii="Calibri" w:eastAsia="Times New Roman" w:hAnsi="Calibri" w:cs="Calibri"/>
                <w:color w:val="000000"/>
              </w:rPr>
            </w:pPr>
            <w:r>
              <w:rPr>
                <w:rFonts w:ascii="Calibri" w:eastAsia="Times New Roman" w:hAnsi="Calibri" w:cs="Calibri"/>
                <w:color w:val="000000"/>
              </w:rPr>
              <w:t>88</w:t>
            </w:r>
          </w:p>
        </w:tc>
      </w:tr>
      <w:tr w:rsidR="00D17DD2" w:rsidRPr="003715F9" w14:paraId="74EEF405" w14:textId="77777777" w:rsidTr="00DE6715">
        <w:trPr>
          <w:trHeight w:val="288"/>
        </w:trPr>
        <w:tc>
          <w:tcPr>
            <w:tcW w:w="1400" w:type="dxa"/>
            <w:vMerge/>
            <w:tcBorders>
              <w:left w:val="single" w:sz="4" w:space="0" w:color="auto"/>
              <w:bottom w:val="single" w:sz="4" w:space="0" w:color="auto"/>
              <w:right w:val="single" w:sz="4" w:space="0" w:color="auto"/>
            </w:tcBorders>
            <w:shd w:val="clear" w:color="auto" w:fill="auto"/>
            <w:vAlign w:val="center"/>
            <w:hideMark/>
          </w:tcPr>
          <w:p w14:paraId="26A237E9" w14:textId="30573B9C" w:rsidR="00D17DD2" w:rsidRPr="003715F9" w:rsidRDefault="00D17DD2" w:rsidP="004B2B1F">
            <w:pPr>
              <w:spacing w:line="240" w:lineRule="auto"/>
              <w:jc w:val="center"/>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7AA5B" w14:textId="24A667DD" w:rsidR="00D17DD2" w:rsidRPr="003715F9" w:rsidRDefault="00D07710" w:rsidP="00F05017">
            <w:pPr>
              <w:spacing w:line="240" w:lineRule="auto"/>
              <w:jc w:val="right"/>
              <w:rPr>
                <w:rFonts w:ascii="Calibri" w:eastAsia="Times New Roman" w:hAnsi="Calibri" w:cs="Calibri"/>
                <w:color w:val="000000"/>
              </w:rPr>
            </w:pPr>
            <w:r>
              <w:rPr>
                <w:rFonts w:ascii="Calibri" w:eastAsia="Times New Roman" w:hAnsi="Calibri" w:cs="Calibri"/>
                <w:color w:val="000000"/>
              </w:rPr>
              <w:t>0.5</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5F2E31" w14:textId="32F2E0A0" w:rsidR="00D17DD2" w:rsidRPr="003715F9" w:rsidRDefault="00654433" w:rsidP="00F05017">
            <w:pPr>
              <w:spacing w:line="240" w:lineRule="auto"/>
              <w:jc w:val="right"/>
              <w:rPr>
                <w:rFonts w:ascii="Calibri" w:eastAsia="Times New Roman" w:hAnsi="Calibri" w:cs="Calibri"/>
                <w:color w:val="000000"/>
              </w:rPr>
            </w:pPr>
            <w:r>
              <w:rPr>
                <w:rFonts w:ascii="Calibri" w:eastAsia="Times New Roman" w:hAnsi="Calibri" w:cs="Calibri"/>
                <w:color w:val="000000"/>
              </w:rPr>
              <w:t>3.269</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7BCC11" w14:textId="5DDA52E9" w:rsidR="00D17DD2" w:rsidRPr="003715F9" w:rsidRDefault="0086656C" w:rsidP="00F05017">
            <w:pPr>
              <w:spacing w:line="240" w:lineRule="auto"/>
              <w:jc w:val="right"/>
              <w:rPr>
                <w:rFonts w:ascii="Calibri" w:eastAsia="Times New Roman" w:hAnsi="Calibri" w:cs="Calibri"/>
                <w:color w:val="000000"/>
              </w:rPr>
            </w:pPr>
            <w:r>
              <w:rPr>
                <w:rFonts w:ascii="Calibri" w:eastAsia="Times New Roman" w:hAnsi="Calibri" w:cs="Calibri"/>
                <w:color w:val="000000"/>
              </w:rPr>
              <w:t>98</w:t>
            </w:r>
          </w:p>
        </w:tc>
      </w:tr>
      <w:tr w:rsidR="00D17DD2" w:rsidRPr="003715F9" w14:paraId="7FB73097" w14:textId="77777777" w:rsidTr="00DE6715">
        <w:trPr>
          <w:trHeight w:val="288"/>
        </w:trPr>
        <w:tc>
          <w:tcPr>
            <w:tcW w:w="1400" w:type="dxa"/>
            <w:vMerge w:val="restart"/>
            <w:tcBorders>
              <w:top w:val="single" w:sz="4" w:space="0" w:color="auto"/>
              <w:left w:val="single" w:sz="4" w:space="0" w:color="auto"/>
              <w:right w:val="single" w:sz="4" w:space="0" w:color="auto"/>
            </w:tcBorders>
            <w:shd w:val="clear" w:color="auto" w:fill="auto"/>
            <w:noWrap/>
            <w:vAlign w:val="bottom"/>
            <w:hideMark/>
          </w:tcPr>
          <w:p w14:paraId="0FD11318" w14:textId="77777777" w:rsidR="00D17DD2" w:rsidRPr="003715F9" w:rsidRDefault="00D17DD2" w:rsidP="00F05017">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24</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D637EA" w14:textId="1EACC5CA"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953A61">
              <w:rPr>
                <w:rFonts w:ascii="Calibri" w:eastAsia="Times New Roman" w:hAnsi="Calibri" w:cs="Calibri"/>
                <w:color w:val="000000"/>
              </w:rPr>
              <w:t>.05</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2BEEB0" w14:textId="46E5DC4B" w:rsidR="00D17DD2" w:rsidRPr="003715F9" w:rsidRDefault="006B299A" w:rsidP="00F05017">
            <w:pPr>
              <w:spacing w:line="240" w:lineRule="auto"/>
              <w:jc w:val="right"/>
              <w:rPr>
                <w:rFonts w:ascii="Calibri" w:eastAsia="Times New Roman" w:hAnsi="Calibri" w:cs="Calibri"/>
                <w:color w:val="000000"/>
              </w:rPr>
            </w:pPr>
            <w:r>
              <w:rPr>
                <w:rFonts w:ascii="Calibri" w:eastAsia="Times New Roman" w:hAnsi="Calibri" w:cs="Calibri"/>
                <w:color w:val="000000"/>
              </w:rPr>
              <w:t>3.3</w:t>
            </w:r>
            <w:r w:rsidR="00D57519">
              <w:rPr>
                <w:rFonts w:ascii="Calibri" w:eastAsia="Times New Roman" w:hAnsi="Calibri" w:cs="Calibri"/>
                <w:color w:val="000000"/>
              </w:rPr>
              <w:t>42</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70B83E" w14:textId="6DFFF58F" w:rsidR="00D17DD2" w:rsidRPr="003715F9" w:rsidRDefault="007D39EF" w:rsidP="00F05017">
            <w:pPr>
              <w:spacing w:line="240" w:lineRule="auto"/>
              <w:jc w:val="right"/>
              <w:rPr>
                <w:rFonts w:ascii="Calibri" w:eastAsia="Times New Roman" w:hAnsi="Calibri" w:cs="Calibri"/>
                <w:color w:val="000000"/>
              </w:rPr>
            </w:pPr>
            <w:r>
              <w:rPr>
                <w:rFonts w:ascii="Calibri" w:eastAsia="Times New Roman" w:hAnsi="Calibri" w:cs="Calibri"/>
                <w:color w:val="000000"/>
              </w:rPr>
              <w:t>83</w:t>
            </w:r>
          </w:p>
        </w:tc>
      </w:tr>
      <w:tr w:rsidR="00D17DD2" w:rsidRPr="003715F9" w14:paraId="3D3B1A03" w14:textId="77777777" w:rsidTr="00DE6715">
        <w:trPr>
          <w:trHeight w:val="288"/>
        </w:trPr>
        <w:tc>
          <w:tcPr>
            <w:tcW w:w="1400" w:type="dxa"/>
            <w:vMerge/>
            <w:tcBorders>
              <w:left w:val="single" w:sz="4" w:space="0" w:color="auto"/>
              <w:right w:val="single" w:sz="4" w:space="0" w:color="auto"/>
            </w:tcBorders>
            <w:shd w:val="clear" w:color="auto" w:fill="auto"/>
            <w:vAlign w:val="center"/>
            <w:hideMark/>
          </w:tcPr>
          <w:p w14:paraId="31D01448" w14:textId="77777777" w:rsidR="00D17DD2" w:rsidRPr="003715F9" w:rsidRDefault="00D17DD2" w:rsidP="00F05017">
            <w:pPr>
              <w:spacing w:line="240" w:lineRule="auto"/>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6D8B6" w14:textId="704FEABD"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94110E">
              <w:rPr>
                <w:rFonts w:ascii="Calibri" w:eastAsia="Times New Roman" w:hAnsi="Calibri" w:cs="Calibri"/>
                <w:color w:val="000000"/>
              </w:rPr>
              <w:t>.</w:t>
            </w:r>
            <w:r w:rsidRPr="003715F9">
              <w:rPr>
                <w:rFonts w:ascii="Calibri" w:eastAsia="Times New Roman" w:hAnsi="Calibri" w:cs="Calibri"/>
                <w:color w:val="000000"/>
              </w:rPr>
              <w:t>1</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D48DB2" w14:textId="28A52268" w:rsidR="00D17DD2" w:rsidRPr="003715F9" w:rsidRDefault="006B299A" w:rsidP="00F05017">
            <w:pPr>
              <w:spacing w:line="240" w:lineRule="auto"/>
              <w:jc w:val="right"/>
              <w:rPr>
                <w:rFonts w:ascii="Calibri" w:eastAsia="Times New Roman" w:hAnsi="Calibri" w:cs="Calibri"/>
                <w:color w:val="000000"/>
              </w:rPr>
            </w:pPr>
            <w:r>
              <w:rPr>
                <w:rFonts w:ascii="Calibri" w:eastAsia="Times New Roman" w:hAnsi="Calibri" w:cs="Calibri"/>
                <w:color w:val="000000"/>
              </w:rPr>
              <w:t>3.3</w:t>
            </w:r>
            <w:r w:rsidR="00DE6D5D">
              <w:rPr>
                <w:rFonts w:ascii="Calibri" w:eastAsia="Times New Roman" w:hAnsi="Calibri" w:cs="Calibri"/>
                <w:color w:val="000000"/>
              </w:rPr>
              <w:t>36</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4C9566" w14:textId="176DDF29" w:rsidR="00D17DD2" w:rsidRPr="003715F9" w:rsidRDefault="00070368" w:rsidP="00F05017">
            <w:pPr>
              <w:spacing w:line="240" w:lineRule="auto"/>
              <w:jc w:val="right"/>
              <w:rPr>
                <w:rFonts w:ascii="Calibri" w:eastAsia="Times New Roman" w:hAnsi="Calibri" w:cs="Calibri"/>
                <w:color w:val="000000"/>
              </w:rPr>
            </w:pPr>
            <w:r>
              <w:rPr>
                <w:rFonts w:ascii="Calibri" w:eastAsia="Times New Roman" w:hAnsi="Calibri" w:cs="Calibri"/>
                <w:color w:val="000000"/>
              </w:rPr>
              <w:t>82</w:t>
            </w:r>
          </w:p>
        </w:tc>
      </w:tr>
      <w:tr w:rsidR="00D17DD2" w:rsidRPr="003715F9" w14:paraId="39567113" w14:textId="77777777" w:rsidTr="00DE6715">
        <w:trPr>
          <w:trHeight w:val="288"/>
        </w:trPr>
        <w:tc>
          <w:tcPr>
            <w:tcW w:w="1400" w:type="dxa"/>
            <w:vMerge/>
            <w:tcBorders>
              <w:left w:val="single" w:sz="4" w:space="0" w:color="auto"/>
              <w:right w:val="single" w:sz="4" w:space="0" w:color="auto"/>
            </w:tcBorders>
            <w:shd w:val="clear" w:color="auto" w:fill="auto"/>
            <w:vAlign w:val="center"/>
            <w:hideMark/>
          </w:tcPr>
          <w:p w14:paraId="1F61B50A" w14:textId="77777777" w:rsidR="00D17DD2" w:rsidRPr="003715F9" w:rsidRDefault="00D17DD2" w:rsidP="00F05017">
            <w:pPr>
              <w:spacing w:line="240" w:lineRule="auto"/>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6B1335" w14:textId="5F47FAC1"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94110E">
              <w:rPr>
                <w:rFonts w:ascii="Calibri" w:eastAsia="Times New Roman" w:hAnsi="Calibri" w:cs="Calibri"/>
                <w:color w:val="000000"/>
              </w:rPr>
              <w:t>.</w:t>
            </w:r>
            <w:r w:rsidR="00EB2D17">
              <w:rPr>
                <w:rFonts w:ascii="Calibri" w:eastAsia="Times New Roman" w:hAnsi="Calibri" w:cs="Calibri"/>
                <w:color w:val="000000"/>
              </w:rPr>
              <w:t>2</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CC922C" w14:textId="1FC5DC1F" w:rsidR="00AA1662" w:rsidRPr="003715F9" w:rsidRDefault="00635B47" w:rsidP="00AA1662">
            <w:pPr>
              <w:spacing w:line="240" w:lineRule="auto"/>
              <w:jc w:val="right"/>
              <w:rPr>
                <w:rFonts w:ascii="Calibri" w:eastAsia="Times New Roman" w:hAnsi="Calibri" w:cs="Calibri"/>
                <w:color w:val="000000"/>
              </w:rPr>
            </w:pPr>
            <w:r>
              <w:rPr>
                <w:rFonts w:ascii="Calibri" w:eastAsia="Times New Roman" w:hAnsi="Calibri" w:cs="Calibri"/>
                <w:color w:val="000000"/>
              </w:rPr>
              <w:t>3.</w:t>
            </w:r>
            <w:r w:rsidR="004C146A">
              <w:rPr>
                <w:rFonts w:ascii="Calibri" w:eastAsia="Times New Roman" w:hAnsi="Calibri" w:cs="Calibri"/>
                <w:color w:val="000000"/>
              </w:rPr>
              <w:t>304</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108B7D" w14:textId="1E3D6DF3" w:rsidR="00D17DD2" w:rsidRPr="003715F9" w:rsidRDefault="00592745" w:rsidP="00F05017">
            <w:pPr>
              <w:spacing w:line="240" w:lineRule="auto"/>
              <w:jc w:val="right"/>
              <w:rPr>
                <w:rFonts w:ascii="Calibri" w:eastAsia="Times New Roman" w:hAnsi="Calibri" w:cs="Calibri"/>
                <w:color w:val="000000"/>
              </w:rPr>
            </w:pPr>
            <w:r>
              <w:rPr>
                <w:rFonts w:ascii="Calibri" w:eastAsia="Times New Roman" w:hAnsi="Calibri" w:cs="Calibri"/>
                <w:color w:val="000000"/>
              </w:rPr>
              <w:t>90</w:t>
            </w:r>
          </w:p>
        </w:tc>
      </w:tr>
      <w:tr w:rsidR="00D17DD2" w:rsidRPr="003715F9" w14:paraId="682FDEAC" w14:textId="77777777" w:rsidTr="00DE6715">
        <w:trPr>
          <w:trHeight w:val="288"/>
        </w:trPr>
        <w:tc>
          <w:tcPr>
            <w:tcW w:w="1400" w:type="dxa"/>
            <w:vMerge/>
            <w:tcBorders>
              <w:left w:val="single" w:sz="4" w:space="0" w:color="auto"/>
              <w:bottom w:val="single" w:sz="4" w:space="0" w:color="auto"/>
              <w:right w:val="single" w:sz="4" w:space="0" w:color="auto"/>
            </w:tcBorders>
            <w:shd w:val="clear" w:color="auto" w:fill="auto"/>
            <w:vAlign w:val="center"/>
            <w:hideMark/>
          </w:tcPr>
          <w:p w14:paraId="443CAC8F" w14:textId="77777777" w:rsidR="00D17DD2" w:rsidRPr="003715F9" w:rsidRDefault="00D17DD2" w:rsidP="00F05017">
            <w:pPr>
              <w:spacing w:line="240" w:lineRule="auto"/>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B4CECD" w14:textId="65B7920E" w:rsidR="00D17DD2" w:rsidRPr="003715F9" w:rsidRDefault="00635B47" w:rsidP="00F05017">
            <w:pPr>
              <w:spacing w:line="240" w:lineRule="auto"/>
              <w:jc w:val="right"/>
              <w:rPr>
                <w:rFonts w:ascii="Calibri" w:eastAsia="Times New Roman" w:hAnsi="Calibri" w:cs="Calibri"/>
                <w:color w:val="000000"/>
              </w:rPr>
            </w:pPr>
            <w:r>
              <w:rPr>
                <w:rFonts w:ascii="Calibri" w:eastAsia="Times New Roman" w:hAnsi="Calibri" w:cs="Calibri"/>
                <w:color w:val="000000"/>
              </w:rPr>
              <w:t>0.</w:t>
            </w:r>
            <w:r w:rsidR="00394208">
              <w:rPr>
                <w:rFonts w:ascii="Calibri" w:eastAsia="Times New Roman" w:hAnsi="Calibri" w:cs="Calibri"/>
                <w:color w:val="000000"/>
              </w:rPr>
              <w:t>5</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6E7B0B" w14:textId="4A19B3C2" w:rsidR="00D17DD2" w:rsidRPr="003715F9" w:rsidRDefault="00ED146E" w:rsidP="00F05017">
            <w:pPr>
              <w:spacing w:line="240" w:lineRule="auto"/>
              <w:jc w:val="right"/>
              <w:rPr>
                <w:rFonts w:ascii="Calibri" w:eastAsia="Times New Roman" w:hAnsi="Calibri" w:cs="Calibri"/>
                <w:color w:val="000000"/>
              </w:rPr>
            </w:pPr>
            <w:r>
              <w:rPr>
                <w:rFonts w:ascii="Calibri" w:eastAsia="Times New Roman" w:hAnsi="Calibri" w:cs="Calibri"/>
                <w:color w:val="000000"/>
              </w:rPr>
              <w:t>3.275</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733667" w14:textId="2465C214" w:rsidR="00D17DD2" w:rsidRPr="003715F9" w:rsidRDefault="000C1A9D" w:rsidP="00F05017">
            <w:pPr>
              <w:spacing w:line="240" w:lineRule="auto"/>
              <w:jc w:val="right"/>
              <w:rPr>
                <w:rFonts w:ascii="Calibri" w:eastAsia="Times New Roman" w:hAnsi="Calibri" w:cs="Calibri"/>
                <w:color w:val="000000"/>
              </w:rPr>
            </w:pPr>
            <w:r>
              <w:rPr>
                <w:rFonts w:ascii="Calibri" w:eastAsia="Times New Roman" w:hAnsi="Calibri" w:cs="Calibri"/>
                <w:color w:val="000000"/>
              </w:rPr>
              <w:t>103</w:t>
            </w:r>
          </w:p>
        </w:tc>
      </w:tr>
      <w:tr w:rsidR="00D17DD2" w:rsidRPr="003715F9" w14:paraId="33717F0B" w14:textId="77777777" w:rsidTr="00DE6715">
        <w:trPr>
          <w:trHeight w:val="288"/>
        </w:trPr>
        <w:tc>
          <w:tcPr>
            <w:tcW w:w="1400" w:type="dxa"/>
            <w:vMerge w:val="restart"/>
            <w:tcBorders>
              <w:top w:val="single" w:sz="4" w:space="0" w:color="auto"/>
              <w:left w:val="single" w:sz="4" w:space="0" w:color="auto"/>
              <w:right w:val="single" w:sz="4" w:space="0" w:color="auto"/>
            </w:tcBorders>
            <w:shd w:val="clear" w:color="auto" w:fill="auto"/>
            <w:noWrap/>
            <w:vAlign w:val="bottom"/>
            <w:hideMark/>
          </w:tcPr>
          <w:p w14:paraId="59F19FE2" w14:textId="77777777" w:rsidR="00D17DD2" w:rsidRPr="003715F9" w:rsidRDefault="00D17DD2" w:rsidP="00F05017">
            <w:pPr>
              <w:spacing w:line="240" w:lineRule="auto"/>
              <w:jc w:val="center"/>
              <w:rPr>
                <w:rFonts w:ascii="Calibri" w:eastAsia="Times New Roman" w:hAnsi="Calibri" w:cs="Calibri"/>
                <w:color w:val="000000"/>
              </w:rPr>
            </w:pPr>
            <w:r w:rsidRPr="003715F9">
              <w:rPr>
                <w:rFonts w:ascii="Calibri" w:eastAsia="Times New Roman" w:hAnsi="Calibri" w:cs="Calibri"/>
                <w:color w:val="000000"/>
              </w:rPr>
              <w:t>60</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8F752C" w14:textId="4E5C9255"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0C1A9D">
              <w:rPr>
                <w:rFonts w:ascii="Calibri" w:eastAsia="Times New Roman" w:hAnsi="Calibri" w:cs="Calibri"/>
                <w:color w:val="000000"/>
              </w:rPr>
              <w:t>.05</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8EEB2F" w14:textId="2A7DABA9" w:rsidR="00D17DD2" w:rsidRPr="003715F9" w:rsidRDefault="00ED0445" w:rsidP="00F05017">
            <w:pPr>
              <w:spacing w:line="240" w:lineRule="auto"/>
              <w:jc w:val="right"/>
              <w:rPr>
                <w:rFonts w:ascii="Calibri" w:eastAsia="Times New Roman" w:hAnsi="Calibri" w:cs="Calibri"/>
                <w:color w:val="000000"/>
              </w:rPr>
            </w:pPr>
            <w:r>
              <w:rPr>
                <w:rFonts w:ascii="Calibri" w:eastAsia="Times New Roman" w:hAnsi="Calibri" w:cs="Calibri"/>
                <w:color w:val="000000"/>
              </w:rPr>
              <w:t>3.3</w:t>
            </w:r>
            <w:r w:rsidR="002B256F">
              <w:rPr>
                <w:rFonts w:ascii="Calibri" w:eastAsia="Times New Roman" w:hAnsi="Calibri" w:cs="Calibri"/>
                <w:color w:val="000000"/>
              </w:rPr>
              <w:t>19</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E12785" w14:textId="063124A5" w:rsidR="00D17DD2" w:rsidRPr="003715F9" w:rsidRDefault="00EB7B84" w:rsidP="00F05017">
            <w:pPr>
              <w:spacing w:line="240" w:lineRule="auto"/>
              <w:jc w:val="right"/>
              <w:rPr>
                <w:rFonts w:ascii="Calibri" w:eastAsia="Times New Roman" w:hAnsi="Calibri" w:cs="Calibri"/>
                <w:color w:val="000000"/>
              </w:rPr>
            </w:pPr>
            <w:r>
              <w:rPr>
                <w:rFonts w:ascii="Calibri" w:eastAsia="Times New Roman" w:hAnsi="Calibri" w:cs="Calibri"/>
                <w:color w:val="000000"/>
              </w:rPr>
              <w:t>75</w:t>
            </w:r>
          </w:p>
        </w:tc>
      </w:tr>
      <w:tr w:rsidR="00D17DD2" w:rsidRPr="003715F9" w14:paraId="3415E442" w14:textId="77777777" w:rsidTr="00DE6715">
        <w:trPr>
          <w:trHeight w:val="288"/>
        </w:trPr>
        <w:tc>
          <w:tcPr>
            <w:tcW w:w="1400" w:type="dxa"/>
            <w:vMerge/>
            <w:tcBorders>
              <w:left w:val="single" w:sz="4" w:space="0" w:color="auto"/>
              <w:right w:val="single" w:sz="4" w:space="0" w:color="auto"/>
            </w:tcBorders>
            <w:shd w:val="clear" w:color="auto" w:fill="auto"/>
            <w:vAlign w:val="center"/>
            <w:hideMark/>
          </w:tcPr>
          <w:p w14:paraId="24239952" w14:textId="77777777" w:rsidR="00D17DD2" w:rsidRPr="003715F9" w:rsidRDefault="00D17DD2" w:rsidP="00F05017">
            <w:pPr>
              <w:spacing w:line="240" w:lineRule="auto"/>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DADD8" w14:textId="2C80436B"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0F276E">
              <w:rPr>
                <w:rFonts w:ascii="Calibri" w:eastAsia="Times New Roman" w:hAnsi="Calibri" w:cs="Calibri"/>
                <w:color w:val="000000"/>
              </w:rPr>
              <w:t>.</w:t>
            </w:r>
            <w:r w:rsidRPr="003715F9">
              <w:rPr>
                <w:rFonts w:ascii="Calibri" w:eastAsia="Times New Roman" w:hAnsi="Calibri" w:cs="Calibri"/>
                <w:color w:val="000000"/>
              </w:rPr>
              <w:t>1</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C2DCC8" w14:textId="635FD907" w:rsidR="00D17DD2" w:rsidRPr="003715F9" w:rsidRDefault="00661E16" w:rsidP="00F05017">
            <w:pPr>
              <w:spacing w:line="240" w:lineRule="auto"/>
              <w:jc w:val="right"/>
              <w:rPr>
                <w:rFonts w:ascii="Calibri" w:eastAsia="Times New Roman" w:hAnsi="Calibri" w:cs="Calibri"/>
                <w:color w:val="000000"/>
              </w:rPr>
            </w:pPr>
            <w:r>
              <w:rPr>
                <w:rFonts w:ascii="Calibri" w:eastAsia="Times New Roman" w:hAnsi="Calibri" w:cs="Calibri"/>
                <w:color w:val="000000"/>
              </w:rPr>
              <w:t>3.316</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9CD006" w14:textId="01DC123F" w:rsidR="00D17DD2" w:rsidRPr="003715F9" w:rsidRDefault="004D4AB6" w:rsidP="00F05017">
            <w:pPr>
              <w:spacing w:line="240" w:lineRule="auto"/>
              <w:jc w:val="right"/>
              <w:rPr>
                <w:rFonts w:ascii="Calibri" w:eastAsia="Times New Roman" w:hAnsi="Calibri" w:cs="Calibri"/>
                <w:color w:val="000000"/>
              </w:rPr>
            </w:pPr>
            <w:r>
              <w:rPr>
                <w:rFonts w:ascii="Calibri" w:eastAsia="Times New Roman" w:hAnsi="Calibri" w:cs="Calibri"/>
                <w:color w:val="000000"/>
              </w:rPr>
              <w:t>78</w:t>
            </w:r>
          </w:p>
        </w:tc>
      </w:tr>
      <w:tr w:rsidR="00D17DD2" w:rsidRPr="003715F9" w14:paraId="02FF19CC" w14:textId="77777777" w:rsidTr="00DE6715">
        <w:trPr>
          <w:trHeight w:val="288"/>
        </w:trPr>
        <w:tc>
          <w:tcPr>
            <w:tcW w:w="1400" w:type="dxa"/>
            <w:vMerge/>
            <w:tcBorders>
              <w:left w:val="single" w:sz="4" w:space="0" w:color="auto"/>
              <w:right w:val="single" w:sz="4" w:space="0" w:color="auto"/>
            </w:tcBorders>
            <w:shd w:val="clear" w:color="auto" w:fill="auto"/>
            <w:vAlign w:val="center"/>
            <w:hideMark/>
          </w:tcPr>
          <w:p w14:paraId="46E29111" w14:textId="77777777" w:rsidR="00D17DD2" w:rsidRPr="003715F9" w:rsidRDefault="00D17DD2" w:rsidP="00F05017">
            <w:pPr>
              <w:spacing w:line="240" w:lineRule="auto"/>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411E3" w14:textId="182D5BFD" w:rsidR="00D17DD2" w:rsidRPr="003715F9" w:rsidRDefault="00D17DD2" w:rsidP="00F05017">
            <w:pPr>
              <w:spacing w:line="240" w:lineRule="auto"/>
              <w:jc w:val="right"/>
              <w:rPr>
                <w:rFonts w:ascii="Calibri" w:eastAsia="Times New Roman" w:hAnsi="Calibri" w:cs="Calibri"/>
                <w:color w:val="000000"/>
              </w:rPr>
            </w:pPr>
            <w:r w:rsidRPr="003715F9">
              <w:rPr>
                <w:rFonts w:ascii="Calibri" w:eastAsia="Times New Roman" w:hAnsi="Calibri" w:cs="Calibri"/>
                <w:color w:val="000000"/>
              </w:rPr>
              <w:t>0</w:t>
            </w:r>
            <w:r w:rsidR="000F276E">
              <w:rPr>
                <w:rFonts w:ascii="Calibri" w:eastAsia="Times New Roman" w:hAnsi="Calibri" w:cs="Calibri"/>
                <w:color w:val="000000"/>
              </w:rPr>
              <w:t>.</w:t>
            </w:r>
            <w:r w:rsidR="004D4AB6">
              <w:rPr>
                <w:rFonts w:ascii="Calibri" w:eastAsia="Times New Roman" w:hAnsi="Calibri" w:cs="Calibri"/>
                <w:color w:val="000000"/>
              </w:rPr>
              <w:t>2</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8F3410" w14:textId="6BD97823" w:rsidR="00D17DD2" w:rsidRPr="003715F9" w:rsidRDefault="006E43FF" w:rsidP="00F05017">
            <w:pPr>
              <w:spacing w:line="240" w:lineRule="auto"/>
              <w:jc w:val="right"/>
              <w:rPr>
                <w:rFonts w:ascii="Calibri" w:eastAsia="Times New Roman" w:hAnsi="Calibri" w:cs="Calibri"/>
                <w:color w:val="000000"/>
              </w:rPr>
            </w:pPr>
            <w:r>
              <w:rPr>
                <w:rFonts w:ascii="Calibri" w:eastAsia="Times New Roman" w:hAnsi="Calibri" w:cs="Calibri"/>
                <w:color w:val="000000"/>
              </w:rPr>
              <w:t>3.310</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CD3ABB" w14:textId="67E617EE" w:rsidR="00D17DD2" w:rsidRPr="003715F9" w:rsidRDefault="006E43FF" w:rsidP="00F05017">
            <w:pPr>
              <w:spacing w:line="240" w:lineRule="auto"/>
              <w:jc w:val="right"/>
              <w:rPr>
                <w:rFonts w:ascii="Calibri" w:eastAsia="Times New Roman" w:hAnsi="Calibri" w:cs="Calibri"/>
                <w:color w:val="000000"/>
              </w:rPr>
            </w:pPr>
            <w:r>
              <w:rPr>
                <w:rFonts w:ascii="Calibri" w:eastAsia="Times New Roman" w:hAnsi="Calibri" w:cs="Calibri"/>
                <w:color w:val="000000"/>
              </w:rPr>
              <w:t>90</w:t>
            </w:r>
          </w:p>
        </w:tc>
      </w:tr>
      <w:tr w:rsidR="00D17DD2" w:rsidRPr="003715F9" w14:paraId="15CBD0E0" w14:textId="77777777" w:rsidTr="00DE6715">
        <w:trPr>
          <w:trHeight w:val="288"/>
        </w:trPr>
        <w:tc>
          <w:tcPr>
            <w:tcW w:w="1400" w:type="dxa"/>
            <w:vMerge/>
            <w:tcBorders>
              <w:left w:val="single" w:sz="4" w:space="0" w:color="auto"/>
              <w:bottom w:val="single" w:sz="4" w:space="0" w:color="auto"/>
              <w:right w:val="single" w:sz="4" w:space="0" w:color="auto"/>
            </w:tcBorders>
            <w:shd w:val="clear" w:color="auto" w:fill="auto"/>
            <w:vAlign w:val="center"/>
            <w:hideMark/>
          </w:tcPr>
          <w:p w14:paraId="0F8D6321" w14:textId="77777777" w:rsidR="00D17DD2" w:rsidRPr="003715F9" w:rsidRDefault="00D17DD2" w:rsidP="00F05017">
            <w:pPr>
              <w:spacing w:line="240" w:lineRule="auto"/>
              <w:rPr>
                <w:rFonts w:ascii="Calibri" w:eastAsia="Times New Roman" w:hAnsi="Calibri" w:cs="Calibri"/>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0AF6C" w14:textId="6D6CB5A0" w:rsidR="00D17DD2" w:rsidRPr="003715F9" w:rsidRDefault="004D4AB6" w:rsidP="00F05017">
            <w:pPr>
              <w:spacing w:line="240" w:lineRule="auto"/>
              <w:jc w:val="right"/>
              <w:rPr>
                <w:rFonts w:ascii="Calibri" w:eastAsia="Times New Roman" w:hAnsi="Calibri" w:cs="Calibri"/>
                <w:color w:val="000000"/>
              </w:rPr>
            </w:pPr>
            <w:r>
              <w:rPr>
                <w:rFonts w:ascii="Calibri" w:eastAsia="Times New Roman" w:hAnsi="Calibri" w:cs="Calibri"/>
                <w:color w:val="000000"/>
              </w:rPr>
              <w:t>0.5</w:t>
            </w:r>
          </w:p>
        </w:tc>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F6A931" w14:textId="5D526DFF" w:rsidR="00D17DD2" w:rsidRPr="003715F9" w:rsidRDefault="00CE58ED" w:rsidP="00F05017">
            <w:pPr>
              <w:spacing w:line="240" w:lineRule="auto"/>
              <w:jc w:val="right"/>
              <w:rPr>
                <w:rFonts w:ascii="Calibri" w:eastAsia="Times New Roman" w:hAnsi="Calibri" w:cs="Calibri"/>
                <w:color w:val="000000"/>
              </w:rPr>
            </w:pPr>
            <w:r>
              <w:rPr>
                <w:rFonts w:ascii="Calibri" w:eastAsia="Times New Roman" w:hAnsi="Calibri" w:cs="Calibri"/>
                <w:color w:val="000000"/>
              </w:rPr>
              <w:t>3.292</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C55FF1" w14:textId="48ED8BAB" w:rsidR="00D17DD2" w:rsidRPr="003715F9" w:rsidRDefault="000A035E" w:rsidP="00F05017">
            <w:pPr>
              <w:spacing w:line="240" w:lineRule="auto"/>
              <w:jc w:val="right"/>
              <w:rPr>
                <w:rFonts w:ascii="Calibri" w:eastAsia="Times New Roman" w:hAnsi="Calibri" w:cs="Calibri"/>
                <w:color w:val="000000"/>
              </w:rPr>
            </w:pPr>
            <w:r>
              <w:rPr>
                <w:rFonts w:ascii="Calibri" w:eastAsia="Times New Roman" w:hAnsi="Calibri" w:cs="Calibri"/>
                <w:color w:val="000000"/>
              </w:rPr>
              <w:t>96</w:t>
            </w:r>
          </w:p>
        </w:tc>
      </w:tr>
    </w:tbl>
    <w:p w14:paraId="40F1719C" w14:textId="77777777" w:rsidR="00E37185" w:rsidRDefault="00E37185" w:rsidP="00E37185"/>
    <w:p w14:paraId="09A0578D" w14:textId="77777777" w:rsidR="00E37185" w:rsidRDefault="00E37185" w:rsidP="00E37185"/>
    <w:p w14:paraId="67CFD0F6" w14:textId="77777777" w:rsidR="0013105F" w:rsidRDefault="00E37185" w:rsidP="00E37185">
      <w:r w:rsidRPr="00423965">
        <w:rPr>
          <w:b/>
          <w:bCs/>
        </w:rPr>
        <w:t>Result:</w:t>
      </w:r>
      <w:r>
        <w:t xml:space="preserve"> Voltage to load dependence causes output voltage change that’s under </w:t>
      </w:r>
      <w:r w:rsidRPr="00FA6760">
        <w:rPr>
          <w:b/>
          <w:bCs/>
          <w:color w:val="000000" w:themeColor="text1"/>
        </w:rPr>
        <w:t>2%</w:t>
      </w:r>
      <w:r>
        <w:t xml:space="preserve">. This will not result in negative effects </w:t>
      </w:r>
      <w:proofErr w:type="gramStart"/>
      <w:r>
        <w:t>to</w:t>
      </w:r>
      <w:proofErr w:type="gramEnd"/>
      <w:r>
        <w:t xml:space="preserve"> system performance. </w:t>
      </w:r>
    </w:p>
    <w:p w14:paraId="745818F3" w14:textId="77777777" w:rsidR="00FA6760" w:rsidRDefault="00FA6760" w:rsidP="00E37185"/>
    <w:p w14:paraId="674B6295" w14:textId="3EB6D5F9" w:rsidR="00E37185" w:rsidRPr="00FA6760" w:rsidRDefault="00E37185" w:rsidP="00E37185">
      <w:pPr>
        <w:rPr>
          <w:color w:val="000000" w:themeColor="text1"/>
        </w:rPr>
      </w:pPr>
      <w:proofErr w:type="gramStart"/>
      <w:r w:rsidRPr="00FA6760">
        <w:rPr>
          <w:b/>
          <w:bCs/>
          <w:color w:val="000000" w:themeColor="text1"/>
        </w:rPr>
        <w:t>Test is passed</w:t>
      </w:r>
      <w:proofErr w:type="gramEnd"/>
      <w:r w:rsidR="00FA6760" w:rsidRPr="00FA6760">
        <w:rPr>
          <w:b/>
          <w:bCs/>
          <w:color w:val="000000" w:themeColor="text1"/>
        </w:rPr>
        <w:t>.</w:t>
      </w:r>
    </w:p>
    <w:p w14:paraId="5211EE55" w14:textId="53B59893" w:rsidR="00D23A47" w:rsidRDefault="00D23A47">
      <w:pPr>
        <w:spacing w:after="160" w:line="259" w:lineRule="auto"/>
      </w:pPr>
      <w:r>
        <w:br w:type="page"/>
      </w:r>
    </w:p>
    <w:p w14:paraId="0BCD3D05" w14:textId="77777777" w:rsidR="00C458C3" w:rsidRDefault="00C458C3" w:rsidP="00C458C3">
      <w:pPr>
        <w:keepNext/>
      </w:pPr>
      <w:r>
        <w:rPr>
          <w:noProof/>
        </w:rPr>
        <w:lastRenderedPageBreak/>
        <w:drawing>
          <wp:inline distT="0" distB="0" distL="0" distR="0" wp14:anchorId="326E59C7" wp14:editId="789547D3">
            <wp:extent cx="5943600" cy="3567430"/>
            <wp:effectExtent l="0" t="0" r="0" b="0"/>
            <wp:docPr id="1606867632"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67632" name="Picture 5" descr="A screen 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p>
    <w:p w14:paraId="5357FBE6" w14:textId="2654A2BA" w:rsidR="00DB7827" w:rsidRDefault="00C458C3" w:rsidP="0073636E">
      <w:pPr>
        <w:pStyle w:val="Caption"/>
        <w:keepNext/>
      </w:pPr>
      <w:r>
        <w:t xml:space="preserve">Figure </w:t>
      </w:r>
      <w:fldSimple w:instr=" SEQ Figure \* ARABIC ">
        <w:r w:rsidR="0069108D">
          <w:rPr>
            <w:noProof/>
          </w:rPr>
          <w:t>21</w:t>
        </w:r>
      </w:fldSimple>
      <w:r>
        <w:t xml:space="preserve"> 50mA Output ripple at 24 </w:t>
      </w:r>
      <w:r w:rsidRPr="008D4686">
        <w:t>°C</w:t>
      </w:r>
    </w:p>
    <w:p w14:paraId="33BA9248" w14:textId="4971B9BD" w:rsidR="00C458C3" w:rsidRDefault="0073636E" w:rsidP="0073636E">
      <w:pPr>
        <w:pStyle w:val="Caption"/>
        <w:keepNext/>
      </w:pPr>
      <w:r>
        <w:br/>
      </w:r>
      <w:r w:rsidR="00C458C3">
        <w:rPr>
          <w:noProof/>
        </w:rPr>
        <w:drawing>
          <wp:inline distT="0" distB="0" distL="0" distR="0" wp14:anchorId="46CC4440" wp14:editId="1EE10A9F">
            <wp:extent cx="5943600" cy="3567430"/>
            <wp:effectExtent l="0" t="0" r="0" b="0"/>
            <wp:docPr id="87105628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6284" name="Picture 4" descr="A screen 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r w:rsidR="00C458C3">
        <w:t xml:space="preserve">Figure </w:t>
      </w:r>
      <w:fldSimple w:instr=" SEQ Figure \* ARABIC ">
        <w:r w:rsidR="0069108D">
          <w:rPr>
            <w:noProof/>
          </w:rPr>
          <w:t>22</w:t>
        </w:r>
      </w:fldSimple>
      <w:r w:rsidR="00C458C3">
        <w:t xml:space="preserve"> 10</w:t>
      </w:r>
      <w:r w:rsidR="00C458C3" w:rsidRPr="004A6394">
        <w:t>0mA Output ripple at 24 °C</w:t>
      </w:r>
    </w:p>
    <w:p w14:paraId="178666A4" w14:textId="5E8E4FB0" w:rsidR="00DB7827" w:rsidRDefault="007B233E" w:rsidP="0073636E">
      <w:pPr>
        <w:pStyle w:val="Caption"/>
        <w:keepNext/>
      </w:pPr>
      <w:r>
        <w:rPr>
          <w:noProof/>
        </w:rPr>
        <w:lastRenderedPageBreak/>
        <w:drawing>
          <wp:inline distT="0" distB="0" distL="0" distR="0" wp14:anchorId="64605988" wp14:editId="52A3A0AF">
            <wp:extent cx="5943600" cy="3567430"/>
            <wp:effectExtent l="0" t="0" r="0" b="0"/>
            <wp:docPr id="105295389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3897" name="Picture 3" descr="A screen 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r w:rsidR="0073636E">
        <w:t xml:space="preserve">Figure </w:t>
      </w:r>
      <w:fldSimple w:instr=" SEQ Figure \* ARABIC ">
        <w:r w:rsidR="0069108D">
          <w:rPr>
            <w:noProof/>
          </w:rPr>
          <w:t>23</w:t>
        </w:r>
      </w:fldSimple>
      <w:r w:rsidR="0073636E">
        <w:t xml:space="preserve"> 20</w:t>
      </w:r>
      <w:r w:rsidR="0073636E" w:rsidRPr="003E0646">
        <w:t>0mA Output ripple at 24 °C</w:t>
      </w:r>
    </w:p>
    <w:p w14:paraId="78AB2BF8" w14:textId="564BEB10" w:rsidR="00E37185" w:rsidRDefault="00684726" w:rsidP="0073636E">
      <w:pPr>
        <w:pStyle w:val="Caption"/>
        <w:keepNext/>
      </w:pPr>
      <w:r>
        <w:rPr>
          <w:noProof/>
        </w:rPr>
        <w:drawing>
          <wp:inline distT="0" distB="0" distL="0" distR="0" wp14:anchorId="44AF8689" wp14:editId="56A9BBAF">
            <wp:extent cx="5943600" cy="3567430"/>
            <wp:effectExtent l="0" t="0" r="0" b="0"/>
            <wp:docPr id="1505136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r w:rsidR="0073636E">
        <w:t xml:space="preserve">Figure </w:t>
      </w:r>
      <w:fldSimple w:instr=" SEQ Figure \* ARABIC ">
        <w:r w:rsidR="0069108D">
          <w:rPr>
            <w:noProof/>
          </w:rPr>
          <w:t>24</w:t>
        </w:r>
      </w:fldSimple>
      <w:r w:rsidR="0073636E">
        <w:t xml:space="preserve"> </w:t>
      </w:r>
      <w:r w:rsidR="0073636E" w:rsidRPr="004C429A">
        <w:t>5</w:t>
      </w:r>
      <w:r w:rsidR="0073636E">
        <w:t>0</w:t>
      </w:r>
      <w:r w:rsidR="0073636E" w:rsidRPr="004C429A">
        <w:t>0mA Output ripple at 24 °C</w:t>
      </w:r>
    </w:p>
    <w:p w14:paraId="0ACE1652" w14:textId="77777777" w:rsidR="00684726" w:rsidRDefault="00684726" w:rsidP="00E37185"/>
    <w:p w14:paraId="14F1048E" w14:textId="77777777" w:rsidR="00E37185" w:rsidRDefault="00E37185" w:rsidP="00E37185">
      <w:pPr>
        <w:pStyle w:val="Heading2"/>
      </w:pPr>
      <w:r>
        <w:lastRenderedPageBreak/>
        <w:t>Load step</w:t>
      </w:r>
    </w:p>
    <w:p w14:paraId="673682C5" w14:textId="77777777" w:rsidR="001B3454" w:rsidRDefault="00E37185" w:rsidP="001B3454">
      <w:proofErr w:type="gramStart"/>
      <w:r>
        <w:t>Load</w:t>
      </w:r>
      <w:proofErr w:type="gramEnd"/>
      <w:r>
        <w:t xml:space="preserve"> was stepped from 0</w:t>
      </w:r>
      <w:r w:rsidR="00E83EE0">
        <w:t>.</w:t>
      </w:r>
      <w:r w:rsidR="00DE6715">
        <w:t>1</w:t>
      </w:r>
      <w:r>
        <w:t xml:space="preserve">A to </w:t>
      </w:r>
      <w:r w:rsidR="00CE4B2A">
        <w:t>0.</w:t>
      </w:r>
      <w:r w:rsidR="00AA1FC6">
        <w:t>8</w:t>
      </w:r>
      <w:r>
        <w:t>A and back to 0</w:t>
      </w:r>
      <w:r w:rsidR="00E83EE0">
        <w:t>.</w:t>
      </w:r>
      <w:r w:rsidR="00DE6715">
        <w:t>1</w:t>
      </w:r>
      <w:r>
        <w:t xml:space="preserve">A. </w:t>
      </w:r>
    </w:p>
    <w:p w14:paraId="098C1A84" w14:textId="77777777" w:rsidR="001B3454" w:rsidRDefault="00E37185" w:rsidP="001B3454">
      <w:proofErr w:type="gramStart"/>
      <w:r>
        <w:t>Test</w:t>
      </w:r>
      <w:proofErr w:type="gramEnd"/>
      <w:r>
        <w:t xml:space="preserve"> was performed with </w:t>
      </w:r>
      <w:r w:rsidR="00DE6715">
        <w:t>5</w:t>
      </w:r>
      <w:r>
        <w:t xml:space="preserve">V input voltage at </w:t>
      </w:r>
      <w:r w:rsidR="001F0579" w:rsidRPr="00AA1FC6">
        <w:rPr>
          <w:rFonts w:cstheme="minorHAnsi"/>
          <w:b/>
          <w:bCs/>
        </w:rPr>
        <w:t>24 °C</w:t>
      </w:r>
      <w:r w:rsidR="001F0579">
        <w:rPr>
          <w:rFonts w:cstheme="minorHAnsi"/>
          <w:b/>
          <w:bCs/>
        </w:rPr>
        <w:t>.</w:t>
      </w:r>
      <w:r w:rsidR="001F0579">
        <w:t xml:space="preserve"> </w:t>
      </w:r>
    </w:p>
    <w:p w14:paraId="1E892DAD" w14:textId="77777777" w:rsidR="001B3454" w:rsidRDefault="001B3454" w:rsidP="001B3454"/>
    <w:p w14:paraId="336DC28C" w14:textId="31439A88" w:rsidR="001B3454" w:rsidRDefault="009675CE" w:rsidP="001B3454">
      <w:pPr>
        <w:rPr>
          <w:rFonts w:cstheme="minorHAnsi"/>
          <w:noProof/>
        </w:rPr>
      </w:pPr>
      <w:r>
        <w:rPr>
          <w:rFonts w:cstheme="minorHAnsi"/>
        </w:rPr>
        <w:t xml:space="preserve">Around </w:t>
      </w:r>
      <w:r w:rsidRPr="00E83EE0">
        <w:rPr>
          <w:rFonts w:cstheme="minorHAnsi"/>
          <w:b/>
          <w:bCs/>
        </w:rPr>
        <w:t>22mV</w:t>
      </w:r>
      <w:r>
        <w:rPr>
          <w:rFonts w:cstheme="minorHAnsi"/>
        </w:rPr>
        <w:t xml:space="preserve"> of load step </w:t>
      </w:r>
      <w:r w:rsidR="00025FBC">
        <w:rPr>
          <w:rFonts w:cstheme="minorHAnsi"/>
        </w:rPr>
        <w:t>was observed</w:t>
      </w:r>
      <w:r w:rsidR="00544993">
        <w:rPr>
          <w:rFonts w:cstheme="minorHAnsi"/>
        </w:rPr>
        <w:t xml:space="preserve">, both when going from high-low </w:t>
      </w:r>
      <w:r w:rsidR="0013105F">
        <w:rPr>
          <w:rFonts w:cstheme="minorHAnsi"/>
        </w:rPr>
        <w:t>transient</w:t>
      </w:r>
      <w:r w:rsidR="00544993">
        <w:rPr>
          <w:rFonts w:cstheme="minorHAnsi"/>
        </w:rPr>
        <w:t xml:space="preserve"> and vice versa. </w:t>
      </w:r>
      <w:r w:rsidR="00E83EE0">
        <w:rPr>
          <w:rFonts w:cstheme="minorHAnsi"/>
        </w:rPr>
        <w:t xml:space="preserve">This </w:t>
      </w:r>
      <w:r w:rsidR="001B3454">
        <w:rPr>
          <w:rFonts w:cstheme="minorHAnsi"/>
        </w:rPr>
        <w:t>outcome matches the waveforms in the regulator datasheet.</w:t>
      </w:r>
      <w:r w:rsidR="001B3454" w:rsidRPr="001B3454">
        <w:rPr>
          <w:rFonts w:cstheme="minorHAnsi"/>
          <w:noProof/>
        </w:rPr>
        <w:t xml:space="preserve"> </w:t>
      </w:r>
    </w:p>
    <w:p w14:paraId="1CADFB42" w14:textId="598CD8BC" w:rsidR="008235FB" w:rsidRDefault="008235FB" w:rsidP="001B3454">
      <w:pPr>
        <w:rPr>
          <w:rFonts w:cstheme="minorHAnsi"/>
          <w:noProof/>
        </w:rPr>
      </w:pPr>
      <w:r>
        <w:rPr>
          <w:rFonts w:cstheme="minorHAnsi"/>
        </w:rPr>
        <w:t>Electronic load was used to create the load curve.</w:t>
      </w:r>
    </w:p>
    <w:p w14:paraId="49A38779" w14:textId="77777777" w:rsidR="008235FB" w:rsidRDefault="008235FB" w:rsidP="001B3454">
      <w:pPr>
        <w:rPr>
          <w:rFonts w:cstheme="minorHAnsi"/>
          <w:noProof/>
        </w:rPr>
      </w:pPr>
    </w:p>
    <w:p w14:paraId="29EC632D" w14:textId="77777777" w:rsidR="008235FB" w:rsidRDefault="008235FB" w:rsidP="008235FB">
      <w:pPr>
        <w:keepNext/>
      </w:pPr>
      <w:r>
        <w:rPr>
          <w:rFonts w:cstheme="minorHAnsi"/>
          <w:noProof/>
        </w:rPr>
        <w:drawing>
          <wp:inline distT="0" distB="0" distL="0" distR="0" wp14:anchorId="3697CF0D" wp14:editId="4D378D74">
            <wp:extent cx="5943600" cy="3562350"/>
            <wp:effectExtent l="0" t="0" r="0" b="0"/>
            <wp:docPr id="1943564209"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4209" name="Picture 11" descr="A screenshot of a computer scree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45A45C1" w14:textId="73417495" w:rsidR="001B3454" w:rsidRDefault="008235FB" w:rsidP="008235FB">
      <w:pPr>
        <w:pStyle w:val="Caption"/>
        <w:rPr>
          <w:rFonts w:cstheme="minorHAnsi"/>
          <w:noProof/>
        </w:rPr>
      </w:pPr>
      <w:r>
        <w:t xml:space="preserve">Figure </w:t>
      </w:r>
      <w:fldSimple w:instr=" SEQ Figure \* ARABIC ">
        <w:r w:rsidR="0069108D">
          <w:rPr>
            <w:noProof/>
          </w:rPr>
          <w:t>25</w:t>
        </w:r>
      </w:fldSimple>
      <w:r>
        <w:t xml:space="preserve"> Load step 0.1 to 0.8 A</w:t>
      </w:r>
    </w:p>
    <w:p w14:paraId="0CF5A496" w14:textId="77777777" w:rsidR="008235FB" w:rsidRDefault="001B3454" w:rsidP="008235FB">
      <w:pPr>
        <w:keepNext/>
      </w:pPr>
      <w:r>
        <w:rPr>
          <w:rFonts w:cstheme="minorHAnsi"/>
          <w:noProof/>
        </w:rPr>
        <w:lastRenderedPageBreak/>
        <w:drawing>
          <wp:inline distT="0" distB="0" distL="0" distR="0" wp14:anchorId="54F47556" wp14:editId="41464726">
            <wp:extent cx="5925015" cy="3550973"/>
            <wp:effectExtent l="0" t="0" r="0" b="0"/>
            <wp:docPr id="62048423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4236" name="Picture 1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29234" cy="3553502"/>
                    </a:xfrm>
                    <a:prstGeom prst="rect">
                      <a:avLst/>
                    </a:prstGeom>
                    <a:noFill/>
                    <a:ln>
                      <a:noFill/>
                    </a:ln>
                  </pic:spPr>
                </pic:pic>
              </a:graphicData>
            </a:graphic>
          </wp:inline>
        </w:drawing>
      </w:r>
    </w:p>
    <w:p w14:paraId="2E6C3F0C" w14:textId="2E85C21C" w:rsidR="008B54C8" w:rsidRDefault="008235FB" w:rsidP="008235FB">
      <w:pPr>
        <w:pStyle w:val="Caption"/>
      </w:pPr>
      <w:r>
        <w:t xml:space="preserve">Figure </w:t>
      </w:r>
      <w:fldSimple w:instr=" SEQ Figure \* ARABIC ">
        <w:r w:rsidR="0069108D">
          <w:rPr>
            <w:noProof/>
          </w:rPr>
          <w:t>26</w:t>
        </w:r>
      </w:fldSimple>
      <w:r>
        <w:t xml:space="preserve"> </w:t>
      </w:r>
      <w:r w:rsidRPr="001A6CAF">
        <w:t>Load step 0.</w:t>
      </w:r>
      <w:r>
        <w:t>8</w:t>
      </w:r>
      <w:r w:rsidRPr="001A6CAF">
        <w:t xml:space="preserve"> to 0.</w:t>
      </w:r>
      <w:r>
        <w:t>1</w:t>
      </w:r>
      <w:r w:rsidRPr="001A6CAF">
        <w:t xml:space="preserve"> A</w:t>
      </w:r>
    </w:p>
    <w:p w14:paraId="57B14B3A" w14:textId="51A643E0" w:rsidR="0083087A" w:rsidRPr="008B54C8" w:rsidRDefault="008B54C8" w:rsidP="008B54C8">
      <w:pPr>
        <w:spacing w:after="160" w:line="259" w:lineRule="auto"/>
        <w:rPr>
          <w:i/>
          <w:iCs/>
          <w:color w:val="44546A" w:themeColor="text2"/>
          <w:sz w:val="18"/>
          <w:szCs w:val="18"/>
        </w:rPr>
      </w:pPr>
      <w:r>
        <w:br w:type="page"/>
      </w:r>
    </w:p>
    <w:p w14:paraId="75EAF07A" w14:textId="6604C042" w:rsidR="0083087A" w:rsidRDefault="0083087A" w:rsidP="0083087A">
      <w:pPr>
        <w:pStyle w:val="Heading1"/>
      </w:pPr>
      <w:r>
        <w:lastRenderedPageBreak/>
        <w:t xml:space="preserve"> 3V3 LDO test</w:t>
      </w:r>
    </w:p>
    <w:p w14:paraId="310B292A" w14:textId="77777777" w:rsidR="0083087A" w:rsidRDefault="0083087A" w:rsidP="0083087A"/>
    <w:p w14:paraId="0CB11E5B" w14:textId="35EDD463" w:rsidR="009711DD" w:rsidRDefault="00286B84" w:rsidP="0083087A">
      <w:r>
        <w:t>3V3 Analog power source</w:t>
      </w:r>
      <w:r w:rsidR="002C0831">
        <w:t xml:space="preserve"> </w:t>
      </w:r>
      <w:r w:rsidR="000112C6">
        <w:t xml:space="preserve">LDO </w:t>
      </w:r>
      <w:r w:rsidR="002C0831">
        <w:t>U410</w:t>
      </w:r>
      <w:r w:rsidR="000D50BA">
        <w:t xml:space="preserve"> will be loaded directly from </w:t>
      </w:r>
      <w:r w:rsidR="00336338">
        <w:t>Output Capacitor C441 terminals</w:t>
      </w:r>
      <w:r w:rsidR="00637B7B">
        <w:t xml:space="preserve">. </w:t>
      </w:r>
      <w:r w:rsidR="000112C6">
        <w:t xml:space="preserve">The LDO will be loaded with </w:t>
      </w:r>
      <w:proofErr w:type="gramStart"/>
      <w:r w:rsidR="000112C6">
        <w:t>electronic</w:t>
      </w:r>
      <w:proofErr w:type="gramEnd"/>
      <w:r w:rsidR="000112C6">
        <w:t xml:space="preserve"> load</w:t>
      </w:r>
      <w:r w:rsidR="00C96B2B">
        <w:t xml:space="preserve"> of</w:t>
      </w:r>
      <w:r w:rsidR="000112C6">
        <w:t xml:space="preserve"> 100mA</w:t>
      </w:r>
      <w:r w:rsidR="00C96B2B">
        <w:t xml:space="preserve"> and </w:t>
      </w:r>
      <w:r w:rsidR="000D7275">
        <w:t>180</w:t>
      </w:r>
      <w:r w:rsidR="00C96B2B">
        <w:t>mA (</w:t>
      </w:r>
      <w:r w:rsidR="00A56B94">
        <w:t xml:space="preserve">actual load on LDO is </w:t>
      </w:r>
      <w:r w:rsidR="00B50226">
        <w:t>2</w:t>
      </w:r>
      <w:r w:rsidR="00716D90">
        <w:t>6</w:t>
      </w:r>
      <w:r w:rsidR="00B50226">
        <w:t>0</w:t>
      </w:r>
      <w:r w:rsidR="00C96B2B">
        <w:t xml:space="preserve">mA, </w:t>
      </w:r>
      <w:r w:rsidR="00A56B94">
        <w:t>when</w:t>
      </w:r>
      <w:r w:rsidR="00C96B2B">
        <w:t xml:space="preserve"> 8x10mA current </w:t>
      </w:r>
      <w:r w:rsidR="002F4392">
        <w:t>shunt operating current</w:t>
      </w:r>
      <w:r w:rsidR="00B81D8B">
        <w:t xml:space="preserve"> is added</w:t>
      </w:r>
      <w:r w:rsidR="002F4392">
        <w:t>).</w:t>
      </w:r>
      <w:r w:rsidR="00D22299">
        <w:t xml:space="preserve"> </w:t>
      </w:r>
    </w:p>
    <w:p w14:paraId="39B53161" w14:textId="34850085" w:rsidR="00920AC1" w:rsidRDefault="00D22299" w:rsidP="0083087A">
      <w:r>
        <w:t xml:space="preserve">The load is kept stable for </w:t>
      </w:r>
      <w:r w:rsidR="0035686B">
        <w:t>2</w:t>
      </w:r>
      <w:r>
        <w:t>0 minutes, and LDO temperature is measured</w:t>
      </w:r>
      <w:r w:rsidR="00140DC7">
        <w:t>.</w:t>
      </w:r>
      <w:r w:rsidR="001257AF">
        <w:br/>
        <w:t xml:space="preserve">The loading test is conducted at ambient room temperature of 24 </w:t>
      </w:r>
      <w:r w:rsidR="001257AF">
        <w:rPr>
          <w:rFonts w:cstheme="minorHAnsi"/>
        </w:rPr>
        <w:t>°C</w:t>
      </w:r>
      <w:r w:rsidR="004C4A5F">
        <w:rPr>
          <w:rFonts w:cstheme="minorHAnsi"/>
        </w:rPr>
        <w:t xml:space="preserve"> and elevated heat soak temperature </w:t>
      </w:r>
      <w:r w:rsidR="004C4A5F">
        <w:t xml:space="preserve">60 </w:t>
      </w:r>
      <w:r w:rsidR="004C4A5F">
        <w:rPr>
          <w:rFonts w:cstheme="minorHAnsi"/>
        </w:rPr>
        <w:t>°C</w:t>
      </w:r>
      <w:r w:rsidR="0035686B">
        <w:rPr>
          <w:rFonts w:cstheme="minorHAnsi"/>
        </w:rPr>
        <w:t xml:space="preserve">, and </w:t>
      </w:r>
      <w:r w:rsidR="0035686B">
        <w:t xml:space="preserve">-20 </w:t>
      </w:r>
      <w:r w:rsidR="0035686B">
        <w:rPr>
          <w:rFonts w:cstheme="minorHAnsi"/>
        </w:rPr>
        <w:t>°C</w:t>
      </w:r>
      <w:r w:rsidR="001257AF">
        <w:rPr>
          <w:rFonts w:cstheme="minorHAnsi"/>
        </w:rPr>
        <w:t xml:space="preserve">. </w:t>
      </w:r>
    </w:p>
    <w:p w14:paraId="45EC6322" w14:textId="4B2A10E2" w:rsidR="002F4392" w:rsidRDefault="002F4392" w:rsidP="0083087A">
      <w:r>
        <w:t xml:space="preserve">The output voltage is </w:t>
      </w:r>
      <w:r w:rsidR="001749F7">
        <w:t xml:space="preserve">observed from </w:t>
      </w:r>
      <w:r w:rsidR="00876BFD">
        <w:t>electronic load display</w:t>
      </w:r>
      <w:r w:rsidR="00CE468C">
        <w:t xml:space="preserve"> and ripple is measured with an oscilloscope probe</w:t>
      </w:r>
      <w:r>
        <w:t>.</w:t>
      </w:r>
    </w:p>
    <w:p w14:paraId="06A5FA2B" w14:textId="77777777" w:rsidR="00716D90" w:rsidRPr="0083087A" w:rsidRDefault="00716D90" w:rsidP="0083087A"/>
    <w:p w14:paraId="1B8AA455" w14:textId="4F43A373" w:rsidR="00D64CC7" w:rsidRPr="008C2444" w:rsidRDefault="002F4392" w:rsidP="002F4392">
      <w:pPr>
        <w:rPr>
          <w:b/>
          <w:bCs/>
        </w:rPr>
      </w:pPr>
      <w:r w:rsidRPr="008C2444">
        <w:rPr>
          <w:b/>
          <w:bCs/>
        </w:rPr>
        <w:t>Test 1</w:t>
      </w:r>
      <w:r w:rsidR="007349B0" w:rsidRPr="008C2444">
        <w:rPr>
          <w:b/>
          <w:bCs/>
        </w:rPr>
        <w:t xml:space="preserve"> (</w:t>
      </w:r>
      <w:r w:rsidR="009E69AF" w:rsidRPr="008C2444">
        <w:rPr>
          <w:b/>
          <w:bCs/>
        </w:rPr>
        <w:t>24</w:t>
      </w:r>
      <w:r w:rsidR="009E14A1" w:rsidRPr="008C2444">
        <w:rPr>
          <w:b/>
          <w:bCs/>
        </w:rPr>
        <w:t xml:space="preserve"> </w:t>
      </w:r>
      <w:r w:rsidR="009E14A1" w:rsidRPr="008C2444">
        <w:rPr>
          <w:rFonts w:cstheme="minorHAnsi"/>
          <w:b/>
          <w:bCs/>
        </w:rPr>
        <w:t>°C</w:t>
      </w:r>
      <w:r w:rsidR="009E69AF" w:rsidRPr="008C2444">
        <w:rPr>
          <w:b/>
          <w:bCs/>
        </w:rPr>
        <w:t xml:space="preserve"> room temp</w:t>
      </w:r>
      <w:r w:rsidR="007349B0" w:rsidRPr="008C2444">
        <w:rPr>
          <w:b/>
          <w:bCs/>
        </w:rPr>
        <w:t>)</w:t>
      </w:r>
      <w:r w:rsidRPr="008C2444">
        <w:rPr>
          <w:b/>
          <w:bCs/>
        </w:rPr>
        <w:t>:</w:t>
      </w:r>
    </w:p>
    <w:p w14:paraId="42F79B9B" w14:textId="6F0C5CAD" w:rsidR="00D64CC7" w:rsidRDefault="002F4392" w:rsidP="002F4392">
      <w:r>
        <w:t xml:space="preserve">Applied </w:t>
      </w:r>
      <w:r w:rsidR="009B34D2">
        <w:t xml:space="preserve">external </w:t>
      </w:r>
      <w:r>
        <w:t>load – 100mA</w:t>
      </w:r>
    </w:p>
    <w:p w14:paraId="1E032972" w14:textId="5A3EDE2C" w:rsidR="00140DC7" w:rsidRDefault="00D64CC7" w:rsidP="002F4392">
      <w:r>
        <w:t xml:space="preserve">Measured input voltage </w:t>
      </w:r>
      <w:r w:rsidR="00714591">
        <w:t>–</w:t>
      </w:r>
      <w:r>
        <w:t xml:space="preserve"> </w:t>
      </w:r>
      <w:r w:rsidR="00714591">
        <w:t>5.067 V</w:t>
      </w:r>
      <w:r w:rsidR="002F4392">
        <w:br/>
        <w:t xml:space="preserve">Measured </w:t>
      </w:r>
      <w:r>
        <w:t>output voltage –</w:t>
      </w:r>
      <w:r w:rsidR="002F4392">
        <w:t xml:space="preserve"> </w:t>
      </w:r>
      <w:r w:rsidR="00714591">
        <w:t>3.301</w:t>
      </w:r>
      <w:r>
        <w:t xml:space="preserve"> V</w:t>
      </w:r>
    </w:p>
    <w:p w14:paraId="36BD84FF" w14:textId="74D485EB" w:rsidR="00A77154" w:rsidRDefault="00A77154" w:rsidP="002F4392">
      <w:r>
        <w:t xml:space="preserve">Measured LDO </w:t>
      </w:r>
      <w:r w:rsidR="009B34D2">
        <w:t>ripple voltage</w:t>
      </w:r>
      <w:r w:rsidR="007323D9">
        <w:t xml:space="preserve"> at output capacitor terminals </w:t>
      </w:r>
      <w:r w:rsidR="00B76097">
        <w:t>–</w:t>
      </w:r>
      <w:r w:rsidR="007323D9">
        <w:t xml:space="preserve"> </w:t>
      </w:r>
      <w:r w:rsidR="00B76097">
        <w:t>20 mV</w:t>
      </w:r>
      <w:r w:rsidR="00D23A47">
        <w:t>(</w:t>
      </w:r>
      <w:r w:rsidR="00B76097">
        <w:t>p</w:t>
      </w:r>
      <w:r w:rsidR="00D23A47">
        <w:t>-</w:t>
      </w:r>
      <w:r w:rsidR="00B76097">
        <w:t>p</w:t>
      </w:r>
      <w:r w:rsidR="00D23A47">
        <w:t>)</w:t>
      </w:r>
    </w:p>
    <w:p w14:paraId="333BFE71" w14:textId="77777777" w:rsidR="008E2B3B" w:rsidRDefault="008E2B3B" w:rsidP="002F4392"/>
    <w:p w14:paraId="6BC63261" w14:textId="7C76CF66" w:rsidR="008E2B3B" w:rsidRDefault="008E2B3B" w:rsidP="008E2B3B">
      <w:r>
        <w:t>Applied</w:t>
      </w:r>
      <w:r w:rsidR="009B34D2">
        <w:t xml:space="preserve"> external</w:t>
      </w:r>
      <w:r>
        <w:t xml:space="preserve"> load – </w:t>
      </w:r>
      <w:r w:rsidR="005F7F59">
        <w:t>18</w:t>
      </w:r>
      <w:r>
        <w:t>0mA</w:t>
      </w:r>
    </w:p>
    <w:p w14:paraId="2D87A355" w14:textId="13061522" w:rsidR="008E2B3B" w:rsidRDefault="008E2B3B" w:rsidP="008E2B3B">
      <w:r>
        <w:t xml:space="preserve">Measured input voltage </w:t>
      </w:r>
      <w:r w:rsidR="00920DB1">
        <w:t>–</w:t>
      </w:r>
      <w:r>
        <w:t xml:space="preserve"> </w:t>
      </w:r>
      <w:r w:rsidR="00920DB1">
        <w:t>5.0</w:t>
      </w:r>
      <w:r w:rsidR="00E50A06">
        <w:t>82</w:t>
      </w:r>
      <w:r>
        <w:br/>
        <w:t xml:space="preserve">Measured output voltage – </w:t>
      </w:r>
      <w:r w:rsidR="00E50A06">
        <w:t>3.290</w:t>
      </w:r>
      <w:r>
        <w:t xml:space="preserve"> V</w:t>
      </w:r>
    </w:p>
    <w:p w14:paraId="7C113A5E" w14:textId="1219E055" w:rsidR="007D76BE" w:rsidRDefault="00250928" w:rsidP="008E2B3B">
      <w:r>
        <w:t xml:space="preserve">Measured IC temperature after </w:t>
      </w:r>
      <w:r w:rsidR="004602C4">
        <w:t>2</w:t>
      </w:r>
      <w:r>
        <w:t xml:space="preserve">0 minutes under load </w:t>
      </w:r>
      <w:r w:rsidR="008C2444">
        <w:t>–</w:t>
      </w:r>
      <w:r w:rsidR="004602C4">
        <w:t xml:space="preserve"> </w:t>
      </w:r>
      <w:r w:rsidR="008C2444">
        <w:t xml:space="preserve">49 </w:t>
      </w:r>
      <w:r w:rsidR="008C2444" w:rsidRPr="008C2444">
        <w:t>±</w:t>
      </w:r>
      <w:r w:rsidR="008C2444">
        <w:t xml:space="preserve"> 1 </w:t>
      </w:r>
      <w:r w:rsidR="008C2444">
        <w:rPr>
          <w:rFonts w:cstheme="minorHAnsi"/>
        </w:rPr>
        <w:t>°</w:t>
      </w:r>
      <w:r w:rsidR="008C2444">
        <w:t>C</w:t>
      </w:r>
    </w:p>
    <w:p w14:paraId="353948CD" w14:textId="77777777" w:rsidR="008E2B3B" w:rsidRDefault="008E2B3B" w:rsidP="002F4392"/>
    <w:p w14:paraId="2ACE1F51" w14:textId="04A37E4C" w:rsidR="00D64CC7" w:rsidRPr="008C2444" w:rsidRDefault="00D64CC7" w:rsidP="00D64CC7">
      <w:pPr>
        <w:rPr>
          <w:b/>
          <w:bCs/>
        </w:rPr>
      </w:pPr>
      <w:r w:rsidRPr="008C2444">
        <w:rPr>
          <w:b/>
          <w:bCs/>
        </w:rPr>
        <w:t>Test 2</w:t>
      </w:r>
      <w:r w:rsidR="007349B0" w:rsidRPr="008C2444">
        <w:rPr>
          <w:b/>
          <w:bCs/>
        </w:rPr>
        <w:t xml:space="preserve"> (60 </w:t>
      </w:r>
      <w:r w:rsidR="007349B0" w:rsidRPr="008C2444">
        <w:rPr>
          <w:rFonts w:cstheme="minorHAnsi"/>
          <w:b/>
          <w:bCs/>
        </w:rPr>
        <w:t>°C</w:t>
      </w:r>
      <w:r w:rsidR="007349B0" w:rsidRPr="008C2444">
        <w:rPr>
          <w:b/>
          <w:bCs/>
        </w:rPr>
        <w:t xml:space="preserve"> heat soak temp)</w:t>
      </w:r>
      <w:r w:rsidRPr="008C2444">
        <w:rPr>
          <w:b/>
          <w:bCs/>
        </w:rPr>
        <w:t>:</w:t>
      </w:r>
    </w:p>
    <w:p w14:paraId="409441EA" w14:textId="59BF8FC8" w:rsidR="00D64CC7" w:rsidRDefault="002E3832" w:rsidP="00D64CC7">
      <w:r>
        <w:t>Applied external load – 100mA</w:t>
      </w:r>
      <w:r w:rsidR="00D64CC7">
        <w:br/>
        <w:t xml:space="preserve">Measured output voltage – </w:t>
      </w:r>
      <w:r w:rsidR="005F7F59">
        <w:t>3.297</w:t>
      </w:r>
      <w:r w:rsidR="00D64CC7">
        <w:t xml:space="preserve"> V</w:t>
      </w:r>
    </w:p>
    <w:p w14:paraId="2D221A6A" w14:textId="77777777" w:rsidR="002E3832" w:rsidRPr="00C6164F" w:rsidRDefault="002E3832" w:rsidP="00D64CC7"/>
    <w:p w14:paraId="47889A8C" w14:textId="374456DF" w:rsidR="002E3832" w:rsidRDefault="002E3832" w:rsidP="002E3832">
      <w:r>
        <w:t xml:space="preserve">Applied external load – </w:t>
      </w:r>
      <w:r w:rsidR="005F7F59">
        <w:t>180</w:t>
      </w:r>
      <w:r>
        <w:t>mA</w:t>
      </w:r>
    </w:p>
    <w:p w14:paraId="4E90A46E" w14:textId="00A81F46" w:rsidR="00FF439A" w:rsidRDefault="002E3832" w:rsidP="00FF439A">
      <w:r>
        <w:t xml:space="preserve">Measured output voltage – </w:t>
      </w:r>
      <w:r w:rsidR="005F7F59">
        <w:t>3.283</w:t>
      </w:r>
      <w:r>
        <w:t xml:space="preserve"> V</w:t>
      </w:r>
    </w:p>
    <w:p w14:paraId="23B4738B" w14:textId="77777777" w:rsidR="00FF439A" w:rsidRDefault="00FF439A" w:rsidP="00FF439A"/>
    <w:p w14:paraId="54B8C88B" w14:textId="49BA420C" w:rsidR="00094278" w:rsidRPr="008C2444" w:rsidRDefault="00094278" w:rsidP="00094278">
      <w:pPr>
        <w:rPr>
          <w:b/>
          <w:bCs/>
        </w:rPr>
      </w:pPr>
      <w:r w:rsidRPr="008C2444">
        <w:rPr>
          <w:b/>
          <w:bCs/>
        </w:rPr>
        <w:t xml:space="preserve">Test 3 (-20 </w:t>
      </w:r>
      <w:r w:rsidRPr="008C2444">
        <w:rPr>
          <w:rFonts w:cstheme="minorHAnsi"/>
          <w:b/>
          <w:bCs/>
        </w:rPr>
        <w:t>°C</w:t>
      </w:r>
      <w:r w:rsidRPr="008C2444">
        <w:rPr>
          <w:b/>
          <w:bCs/>
        </w:rPr>
        <w:t xml:space="preserve"> </w:t>
      </w:r>
      <w:r w:rsidR="005136A5" w:rsidRPr="008C2444">
        <w:rPr>
          <w:b/>
          <w:bCs/>
        </w:rPr>
        <w:t xml:space="preserve">ambient </w:t>
      </w:r>
      <w:r w:rsidRPr="008C2444">
        <w:rPr>
          <w:b/>
          <w:bCs/>
        </w:rPr>
        <w:t>temp):</w:t>
      </w:r>
    </w:p>
    <w:p w14:paraId="4FF27235" w14:textId="7ADBFE84" w:rsidR="00094278" w:rsidRDefault="00094278" w:rsidP="00094278">
      <w:r>
        <w:t>Applied external load – 100</w:t>
      </w:r>
      <w:r w:rsidR="00BB5AFC">
        <w:t xml:space="preserve"> </w:t>
      </w:r>
      <w:r>
        <w:t>mA</w:t>
      </w:r>
      <w:r>
        <w:br/>
        <w:t xml:space="preserve">Measured output voltage </w:t>
      </w:r>
      <w:proofErr w:type="gramStart"/>
      <w:r>
        <w:t xml:space="preserve">–  </w:t>
      </w:r>
      <w:r w:rsidR="0096062E">
        <w:t>3.303</w:t>
      </w:r>
      <w:proofErr w:type="gramEnd"/>
      <w:r w:rsidR="0096062E">
        <w:t xml:space="preserve"> </w:t>
      </w:r>
      <w:r>
        <w:t>V</w:t>
      </w:r>
    </w:p>
    <w:p w14:paraId="231442CF" w14:textId="77777777" w:rsidR="00094278" w:rsidRPr="00C6164F" w:rsidRDefault="00094278" w:rsidP="00094278"/>
    <w:p w14:paraId="5B53B3B9" w14:textId="336D156E" w:rsidR="00094278" w:rsidRDefault="00094278" w:rsidP="00094278">
      <w:r>
        <w:t>Applied external load – 180</w:t>
      </w:r>
      <w:r w:rsidR="00BB5AFC">
        <w:t xml:space="preserve"> </w:t>
      </w:r>
      <w:r>
        <w:t>mA</w:t>
      </w:r>
    </w:p>
    <w:p w14:paraId="3522A6B6" w14:textId="1505386F" w:rsidR="00094278" w:rsidRDefault="00094278" w:rsidP="00094278">
      <w:r>
        <w:t xml:space="preserve">Measured output voltage – </w:t>
      </w:r>
      <w:r w:rsidR="00BB5AFC">
        <w:t>3.291</w:t>
      </w:r>
      <w:r>
        <w:t xml:space="preserve"> V</w:t>
      </w:r>
    </w:p>
    <w:p w14:paraId="589E8748" w14:textId="77777777" w:rsidR="00094278" w:rsidRDefault="00094278" w:rsidP="00FF439A"/>
    <w:p w14:paraId="55EC3E23" w14:textId="77777777" w:rsidR="0035686B" w:rsidRDefault="00F2067C" w:rsidP="0035686B">
      <w:pPr>
        <w:keepNext/>
        <w:spacing w:after="160" w:line="259" w:lineRule="auto"/>
      </w:pPr>
      <w:r>
        <w:br w:type="page"/>
      </w:r>
      <w:r w:rsidR="00985DC9">
        <w:rPr>
          <w:noProof/>
        </w:rPr>
        <w:lastRenderedPageBreak/>
        <w:drawing>
          <wp:inline distT="0" distB="0" distL="0" distR="0" wp14:anchorId="17C952F8" wp14:editId="6996A2B2">
            <wp:extent cx="5943600" cy="3564255"/>
            <wp:effectExtent l="0" t="0" r="0" b="0"/>
            <wp:docPr id="1198670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374F7148" w14:textId="2C0820C2" w:rsidR="00F2067C" w:rsidRDefault="0035686B" w:rsidP="0035686B">
      <w:pPr>
        <w:pStyle w:val="Caption"/>
      </w:pPr>
      <w:r>
        <w:t xml:space="preserve">Figure </w:t>
      </w:r>
      <w:fldSimple w:instr=" SEQ Figure \* ARABIC ">
        <w:r w:rsidR="0069108D">
          <w:rPr>
            <w:noProof/>
          </w:rPr>
          <w:t>27</w:t>
        </w:r>
      </w:fldSimple>
      <w:r>
        <w:t xml:space="preserve"> Ripple at LDO output capacitor terminals</w:t>
      </w:r>
    </w:p>
    <w:p w14:paraId="08E8FA16" w14:textId="77777777" w:rsidR="00DA42D9" w:rsidRDefault="00DA42D9">
      <w:pPr>
        <w:spacing w:after="160" w:line="259" w:lineRule="auto"/>
      </w:pPr>
    </w:p>
    <w:p w14:paraId="5868B62F" w14:textId="77777777" w:rsidR="00DA42D9" w:rsidRDefault="00DA42D9">
      <w:pPr>
        <w:spacing w:after="160" w:line="259" w:lineRule="auto"/>
      </w:pPr>
    </w:p>
    <w:p w14:paraId="67F35B62" w14:textId="77777777" w:rsidR="00DA42D9" w:rsidRDefault="00DA42D9">
      <w:pPr>
        <w:spacing w:after="160" w:line="259" w:lineRule="auto"/>
      </w:pPr>
    </w:p>
    <w:p w14:paraId="3CF73C33" w14:textId="77777777" w:rsidR="00DA42D9" w:rsidRDefault="00DA42D9">
      <w:pPr>
        <w:spacing w:after="160" w:line="259" w:lineRule="auto"/>
      </w:pPr>
    </w:p>
    <w:p w14:paraId="240CDC72" w14:textId="77777777" w:rsidR="00DA42D9" w:rsidRDefault="00DA42D9">
      <w:pPr>
        <w:spacing w:after="160" w:line="259" w:lineRule="auto"/>
      </w:pPr>
    </w:p>
    <w:p w14:paraId="53DBC1FA" w14:textId="77777777" w:rsidR="00DA42D9" w:rsidRDefault="00DA42D9">
      <w:pPr>
        <w:spacing w:after="160" w:line="259" w:lineRule="auto"/>
      </w:pPr>
    </w:p>
    <w:p w14:paraId="0BFDD3E9" w14:textId="77777777" w:rsidR="00DA42D9" w:rsidRDefault="00DA42D9">
      <w:pPr>
        <w:spacing w:after="160" w:line="259" w:lineRule="auto"/>
      </w:pPr>
    </w:p>
    <w:p w14:paraId="48B58A01" w14:textId="77777777" w:rsidR="00DA42D9" w:rsidRDefault="00DA42D9">
      <w:pPr>
        <w:spacing w:after="160" w:line="259" w:lineRule="auto"/>
      </w:pPr>
    </w:p>
    <w:p w14:paraId="6E89C9F5" w14:textId="77777777" w:rsidR="00DA42D9" w:rsidRDefault="00DA42D9">
      <w:pPr>
        <w:spacing w:after="160" w:line="259" w:lineRule="auto"/>
      </w:pPr>
    </w:p>
    <w:p w14:paraId="58778846" w14:textId="77777777" w:rsidR="00DA42D9" w:rsidRDefault="00DA42D9">
      <w:pPr>
        <w:spacing w:after="160" w:line="259" w:lineRule="auto"/>
      </w:pPr>
    </w:p>
    <w:p w14:paraId="1A190513" w14:textId="77777777" w:rsidR="00DA42D9" w:rsidRDefault="00DA42D9">
      <w:pPr>
        <w:spacing w:after="160" w:line="259" w:lineRule="auto"/>
      </w:pPr>
    </w:p>
    <w:p w14:paraId="6F216C71" w14:textId="77777777" w:rsidR="00DA42D9" w:rsidRDefault="00DA42D9">
      <w:pPr>
        <w:spacing w:after="160" w:line="259" w:lineRule="auto"/>
      </w:pPr>
    </w:p>
    <w:p w14:paraId="68DD292F" w14:textId="77777777" w:rsidR="00DA42D9" w:rsidRDefault="00DA42D9">
      <w:pPr>
        <w:spacing w:after="160" w:line="259" w:lineRule="auto"/>
        <w:rPr>
          <w:rFonts w:asciiTheme="majorHAnsi" w:eastAsiaTheme="majorEastAsia" w:hAnsiTheme="majorHAnsi" w:cstheme="majorBidi"/>
          <w:b/>
          <w:bCs/>
          <w:sz w:val="32"/>
          <w:szCs w:val="32"/>
        </w:rPr>
      </w:pPr>
    </w:p>
    <w:p w14:paraId="5113B601" w14:textId="0526A9DF" w:rsidR="0020759E" w:rsidRDefault="00D4283A" w:rsidP="0020759E">
      <w:pPr>
        <w:pStyle w:val="Heading1"/>
      </w:pPr>
      <w:r>
        <w:lastRenderedPageBreak/>
        <w:t>Power output test</w:t>
      </w:r>
    </w:p>
    <w:p w14:paraId="646B9CA6" w14:textId="77777777" w:rsidR="00C03474" w:rsidRPr="00F975D0" w:rsidRDefault="00C03474" w:rsidP="00F975D0"/>
    <w:p w14:paraId="398CBCE0" w14:textId="7194DFED" w:rsidR="00137807" w:rsidRDefault="00EC2048" w:rsidP="00A36492">
      <w:pPr>
        <w:pStyle w:val="Heading2"/>
      </w:pPr>
      <w:r>
        <w:t>Output function test</w:t>
      </w:r>
    </w:p>
    <w:p w14:paraId="0D132F60" w14:textId="28680245" w:rsidR="001A3D93" w:rsidRDefault="002C77C2" w:rsidP="001A3D93">
      <w:r>
        <w:t xml:space="preserve">Since the SW development </w:t>
      </w:r>
      <w:r w:rsidR="001850CB">
        <w:t xml:space="preserve">has not reached the level where convenient tools exist to toggle MCU outputs the switching will be done manually. </w:t>
      </w:r>
      <w:r w:rsidR="00F2664B">
        <w:t xml:space="preserve">MCU pin will be isolated </w:t>
      </w:r>
      <w:r w:rsidR="00C33A47">
        <w:t xml:space="preserve">to prevent damage since the state of </w:t>
      </w:r>
      <w:r w:rsidR="00231DC2">
        <w:t xml:space="preserve">the pin is unknown. R106 </w:t>
      </w:r>
      <w:r w:rsidR="002E73BE">
        <w:t>wil</w:t>
      </w:r>
      <w:r w:rsidR="008E6A15">
        <w:t>l</w:t>
      </w:r>
      <w:r w:rsidR="002E73BE">
        <w:t xml:space="preserve"> be </w:t>
      </w:r>
      <w:r w:rsidR="008E6A15">
        <w:t xml:space="preserve">lifted and attached to one PAD only. </w:t>
      </w:r>
      <w:r w:rsidR="007D3FAC">
        <w:t>The switch</w:t>
      </w:r>
      <w:r w:rsidR="008E6A15">
        <w:t xml:space="preserve"> will</w:t>
      </w:r>
      <w:r w:rsidR="00E112C0">
        <w:t xml:space="preserve"> be connected to </w:t>
      </w:r>
      <w:r w:rsidR="00D323DD">
        <w:t>the other R106 terminal.</w:t>
      </w:r>
    </w:p>
    <w:p w14:paraId="55C28F96" w14:textId="77777777" w:rsidR="00F2067C" w:rsidRDefault="00F2067C" w:rsidP="001A3D93"/>
    <w:p w14:paraId="4E0093F4" w14:textId="77777777" w:rsidR="00850B30" w:rsidRDefault="00F2067C" w:rsidP="00850B30">
      <w:pPr>
        <w:keepNext/>
        <w:jc w:val="center"/>
      </w:pPr>
      <w:r w:rsidRPr="00F2067C">
        <w:rPr>
          <w:noProof/>
        </w:rPr>
        <w:drawing>
          <wp:inline distT="0" distB="0" distL="0" distR="0" wp14:anchorId="56D8A527" wp14:editId="7C5BFDA1">
            <wp:extent cx="3130550" cy="3723402"/>
            <wp:effectExtent l="0" t="0" r="0" b="0"/>
            <wp:docPr id="205241839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18396" name="Picture 1" descr="A diagram of a circuit&#10;&#10;Description automatically generated"/>
                    <pic:cNvPicPr/>
                  </pic:nvPicPr>
                  <pic:blipFill>
                    <a:blip r:embed="rId43"/>
                    <a:stretch>
                      <a:fillRect/>
                    </a:stretch>
                  </pic:blipFill>
                  <pic:spPr>
                    <a:xfrm>
                      <a:off x="0" y="0"/>
                      <a:ext cx="3136031" cy="3729921"/>
                    </a:xfrm>
                    <a:prstGeom prst="rect">
                      <a:avLst/>
                    </a:prstGeom>
                  </pic:spPr>
                </pic:pic>
              </a:graphicData>
            </a:graphic>
          </wp:inline>
        </w:drawing>
      </w:r>
    </w:p>
    <w:p w14:paraId="619F43D3" w14:textId="23A0ACED" w:rsidR="00F2067C" w:rsidRPr="001A3D93" w:rsidRDefault="00850B30" w:rsidP="00850B30">
      <w:pPr>
        <w:pStyle w:val="Caption"/>
        <w:jc w:val="center"/>
      </w:pPr>
      <w:bookmarkStart w:id="3" w:name="_Ref176251252"/>
      <w:r>
        <w:t xml:space="preserve">Figure </w:t>
      </w:r>
      <w:fldSimple w:instr=" SEQ Figure \* ARABIC ">
        <w:r w:rsidR="0069108D">
          <w:rPr>
            <w:noProof/>
          </w:rPr>
          <w:t>28</w:t>
        </w:r>
      </w:fldSimple>
      <w:bookmarkEnd w:id="3"/>
      <w:r>
        <w:t>: Output switch driver circuit</w:t>
      </w:r>
    </w:p>
    <w:p w14:paraId="22305C43" w14:textId="4BD318E5" w:rsidR="00EC2048" w:rsidRDefault="00427BBA" w:rsidP="00EC2048">
      <w:r>
        <w:t xml:space="preserve">The voltage </w:t>
      </w:r>
      <w:r w:rsidR="00B54F8A">
        <w:t xml:space="preserve">at </w:t>
      </w:r>
      <w:proofErr w:type="gramStart"/>
      <w:r w:rsidR="00B54F8A">
        <w:t>the R106</w:t>
      </w:r>
      <w:proofErr w:type="gramEnd"/>
      <w:r w:rsidR="00B54F8A">
        <w:t xml:space="preserve"> on the switch side and </w:t>
      </w:r>
      <w:r w:rsidR="00604FE8">
        <w:t>the o</w:t>
      </w:r>
      <w:r w:rsidR="00C44AAB">
        <w:t>utput voltage on P100 will be measured</w:t>
      </w:r>
      <w:r w:rsidR="000D3FC3">
        <w:t>. P100 will be measured since</w:t>
      </w:r>
      <w:r w:rsidR="00FF1564">
        <w:t xml:space="preserve"> it’s</w:t>
      </w:r>
      <w:r w:rsidR="000D3FC3">
        <w:t xml:space="preserve"> the furthest from the input</w:t>
      </w:r>
      <w:r w:rsidR="007D3FAC">
        <w:t xml:space="preserve">. Voltage </w:t>
      </w:r>
      <w:proofErr w:type="gramStart"/>
      <w:r w:rsidR="007D3FAC">
        <w:t>drop</w:t>
      </w:r>
      <w:proofErr w:type="gramEnd"/>
      <w:r w:rsidR="007D3FAC">
        <w:t xml:space="preserve"> between </w:t>
      </w:r>
      <w:r w:rsidR="006E08F4">
        <w:t xml:space="preserve">power output terminals </w:t>
      </w:r>
      <w:proofErr w:type="spellStart"/>
      <w:r w:rsidR="006E08F4">
        <w:t>Vout</w:t>
      </w:r>
      <w:proofErr w:type="spellEnd"/>
      <w:r w:rsidR="006E08F4">
        <w:t xml:space="preserve">+ and </w:t>
      </w:r>
      <w:proofErr w:type="spellStart"/>
      <w:r w:rsidR="006E08F4">
        <w:t>Vout</w:t>
      </w:r>
      <w:proofErr w:type="spellEnd"/>
      <w:r w:rsidR="006E08F4">
        <w:t xml:space="preserve">- </w:t>
      </w:r>
      <w:r w:rsidR="00742319">
        <w:t xml:space="preserve">will be </w:t>
      </w:r>
      <w:r w:rsidR="003058DF">
        <w:t>measured</w:t>
      </w:r>
      <w:r w:rsidR="00F23832">
        <w:t xml:space="preserve"> with an oscilloscope</w:t>
      </w:r>
      <w:r w:rsidR="003A6084">
        <w:t xml:space="preserve">, to monitor the </w:t>
      </w:r>
      <w:r w:rsidR="00B51508">
        <w:t xml:space="preserve">voltage on </w:t>
      </w:r>
      <w:r w:rsidR="009D3195">
        <w:t>relay terminals</w:t>
      </w:r>
      <w:r w:rsidR="00530ABB">
        <w:t>.</w:t>
      </w:r>
    </w:p>
    <w:p w14:paraId="6CE00660" w14:textId="77777777" w:rsidR="003058DF" w:rsidRDefault="003058DF" w:rsidP="00EC2048"/>
    <w:p w14:paraId="1E568337" w14:textId="77777777" w:rsidR="000E0DCE" w:rsidRDefault="003058DF" w:rsidP="00EC2048">
      <w:r>
        <w:t>15A fuse will be installed in fuse holder</w:t>
      </w:r>
      <w:r w:rsidR="0056536F">
        <w:t xml:space="preserve"> F100. </w:t>
      </w:r>
    </w:p>
    <w:p w14:paraId="0BA646AC" w14:textId="120C7211" w:rsidR="004625F1" w:rsidRDefault="004625F1">
      <w:pPr>
        <w:spacing w:after="160" w:line="259" w:lineRule="auto"/>
      </w:pPr>
      <w:r>
        <w:br w:type="page"/>
      </w:r>
    </w:p>
    <w:p w14:paraId="08100B71" w14:textId="28D6B3B6" w:rsidR="00123CE5" w:rsidRPr="00123CE5" w:rsidRDefault="00367242" w:rsidP="00123CE5">
      <w:pPr>
        <w:pStyle w:val="Heading3"/>
      </w:pPr>
      <w:r w:rsidRPr="00E7539A">
        <w:rPr>
          <w:rStyle w:val="Heading3Char"/>
        </w:rPr>
        <w:lastRenderedPageBreak/>
        <w:t>Switc</w:t>
      </w:r>
      <w:r w:rsidR="001E0C9A" w:rsidRPr="00E7539A">
        <w:rPr>
          <w:rStyle w:val="Heading3Char"/>
        </w:rPr>
        <w:t>h</w:t>
      </w:r>
      <w:r w:rsidRPr="00E7539A">
        <w:rPr>
          <w:rStyle w:val="Heading3Char"/>
        </w:rPr>
        <w:t>ing tests</w:t>
      </w:r>
      <w:r w:rsidR="00E7539A">
        <w:rPr>
          <w:rStyle w:val="Heading3Char"/>
        </w:rPr>
        <w:t xml:space="preserve"> on output terminals</w:t>
      </w:r>
    </w:p>
    <w:p w14:paraId="3A77F0D2" w14:textId="77777777" w:rsidR="00E7539A" w:rsidRDefault="00E7539A" w:rsidP="00EC2048">
      <w:pPr>
        <w:rPr>
          <w:rStyle w:val="Heading3Char"/>
        </w:rPr>
      </w:pPr>
    </w:p>
    <w:p w14:paraId="648BA1CB" w14:textId="04228F1E" w:rsidR="00F23832" w:rsidRDefault="004F2EC8" w:rsidP="00EC2048">
      <w:r>
        <w:t>Waveform</w:t>
      </w:r>
      <w:r w:rsidR="00296F78">
        <w:t xml:space="preserve"> was</w:t>
      </w:r>
      <w:r w:rsidR="00E92149">
        <w:t xml:space="preserve"> measured on output terminal </w:t>
      </w:r>
      <w:r w:rsidR="008F5AEA">
        <w:t>P100</w:t>
      </w:r>
      <w:r w:rsidR="00296F78">
        <w:t>.</w:t>
      </w:r>
    </w:p>
    <w:p w14:paraId="684CDBDE" w14:textId="1E21732B" w:rsidR="00492632" w:rsidRDefault="00492632" w:rsidP="00EC2048">
      <w:r>
        <w:t>The test</w:t>
      </w:r>
      <w:r w:rsidR="00FE74A4">
        <w:t>s were conducted using electronic load, oscilloscope and PSU</w:t>
      </w:r>
      <w:r w:rsidR="00677BC2">
        <w:t>.</w:t>
      </w:r>
    </w:p>
    <w:p w14:paraId="5CA7A177" w14:textId="45967F1F" w:rsidR="007C09CD" w:rsidRDefault="007C09CD" w:rsidP="00EC2048">
      <w:r>
        <w:t>Electronic load is used to load the output with 1/5/10/</w:t>
      </w:r>
      <w:r w:rsidRPr="007C09CD">
        <w:t>15A</w:t>
      </w:r>
      <w:r>
        <w:t xml:space="preserve"> during a test, where the output is toggled at around </w:t>
      </w:r>
      <w:r w:rsidRPr="007C09CD">
        <w:t xml:space="preserve">1Hz for </w:t>
      </w:r>
      <w:r>
        <w:t>5</w:t>
      </w:r>
      <w:r w:rsidRPr="007C09CD">
        <w:t>0 attempts</w:t>
      </w:r>
      <w:r>
        <w:t xml:space="preserve">. The test will be conducted at both room temperature </w:t>
      </w:r>
      <w:r>
        <w:rPr>
          <w:rFonts w:cstheme="minorHAnsi"/>
        </w:rPr>
        <w:t>24 °C</w:t>
      </w:r>
      <w:r>
        <w:t xml:space="preserve"> and operating temperature limits of -20 and +</w:t>
      </w:r>
      <w:r>
        <w:rPr>
          <w:rFonts w:cstheme="minorHAnsi"/>
        </w:rPr>
        <w:t>60 °C.</w:t>
      </w:r>
    </w:p>
    <w:p w14:paraId="3896299E" w14:textId="77777777" w:rsidR="003301FF" w:rsidRDefault="003301FF" w:rsidP="00EC2048"/>
    <w:p w14:paraId="7EB0A7F8" w14:textId="6407A82D" w:rsidR="00367242" w:rsidRDefault="008F5AEA" w:rsidP="00EC2048">
      <w:r>
        <w:t xml:space="preserve">Input voltage – </w:t>
      </w:r>
      <w:r w:rsidR="00367242">
        <w:t>24</w:t>
      </w:r>
      <w:r>
        <w:t xml:space="preserve"> </w:t>
      </w:r>
      <w:r w:rsidR="00367242">
        <w:t>V</w:t>
      </w:r>
    </w:p>
    <w:p w14:paraId="57977E8A" w14:textId="0B54B5B8" w:rsidR="00367242" w:rsidRDefault="00367242" w:rsidP="00EC2048">
      <w:r>
        <w:t>1A load</w:t>
      </w:r>
    </w:p>
    <w:p w14:paraId="6F91CBD1" w14:textId="6B86C065" w:rsidR="00367242" w:rsidRDefault="001C5312" w:rsidP="00EC2048">
      <w:r>
        <w:t>Switching on - 134mV peak droop</w:t>
      </w:r>
    </w:p>
    <w:p w14:paraId="535A1E9F" w14:textId="295D502E" w:rsidR="00100D1C" w:rsidRDefault="00442F08" w:rsidP="00EC2048">
      <w:r>
        <w:t xml:space="preserve">Switching off </w:t>
      </w:r>
      <w:r w:rsidR="00144298">
        <w:t>–</w:t>
      </w:r>
      <w:r>
        <w:t xml:space="preserve"> </w:t>
      </w:r>
      <w:r w:rsidR="00D751FD">
        <w:t>508mV plateau peak</w:t>
      </w:r>
    </w:p>
    <w:p w14:paraId="56A6F9E8" w14:textId="77777777" w:rsidR="007D031D" w:rsidRDefault="007D031D" w:rsidP="00EC2048"/>
    <w:p w14:paraId="7D6CACBA" w14:textId="4C097F3A" w:rsidR="00144298" w:rsidRDefault="00144298" w:rsidP="00EC2048">
      <w:r>
        <w:t>5A load</w:t>
      </w:r>
    </w:p>
    <w:p w14:paraId="1BEA52FE" w14:textId="7708A335" w:rsidR="00144298" w:rsidRDefault="00144298" w:rsidP="00EC2048">
      <w:r>
        <w:t xml:space="preserve">On </w:t>
      </w:r>
      <w:proofErr w:type="gramStart"/>
      <w:r>
        <w:t xml:space="preserve">–  </w:t>
      </w:r>
      <w:r w:rsidR="001A3F74">
        <w:t>320</w:t>
      </w:r>
      <w:proofErr w:type="gramEnd"/>
      <w:r w:rsidR="001A3F74">
        <w:t>mV</w:t>
      </w:r>
    </w:p>
    <w:p w14:paraId="68D4D94C" w14:textId="6C19A6C9" w:rsidR="00144298" w:rsidRDefault="00144298" w:rsidP="00EC2048">
      <w:r>
        <w:t xml:space="preserve">Off </w:t>
      </w:r>
      <w:r w:rsidR="00F55302">
        <w:t>–</w:t>
      </w:r>
      <w:r w:rsidR="008453CE">
        <w:t xml:space="preserve"> 1</w:t>
      </w:r>
      <w:r w:rsidR="00F55302">
        <w:t>020mV</w:t>
      </w:r>
    </w:p>
    <w:p w14:paraId="71BEB575" w14:textId="77777777" w:rsidR="002B79EE" w:rsidRDefault="002B79EE" w:rsidP="00EC2048"/>
    <w:p w14:paraId="162C317C" w14:textId="77777777" w:rsidR="00677BC2" w:rsidRDefault="00677BC2" w:rsidP="00677BC2">
      <w:r>
        <w:t>10A load</w:t>
      </w:r>
    </w:p>
    <w:p w14:paraId="38732436" w14:textId="77777777" w:rsidR="00677BC2" w:rsidRDefault="00677BC2" w:rsidP="00677BC2">
      <w:r>
        <w:t>On – 320mV</w:t>
      </w:r>
    </w:p>
    <w:p w14:paraId="52445B9B" w14:textId="3440EE01" w:rsidR="00E43AB1" w:rsidRDefault="00677BC2" w:rsidP="00677BC2">
      <w:r>
        <w:t>Off – 1360mV</w:t>
      </w:r>
    </w:p>
    <w:p w14:paraId="36BA3EFE" w14:textId="2C64866C" w:rsidR="00E43AB1" w:rsidRDefault="00E43AB1" w:rsidP="00EC2048"/>
    <w:p w14:paraId="591B54E1" w14:textId="77777777" w:rsidR="00677BC2" w:rsidRDefault="00677BC2" w:rsidP="00677BC2">
      <w:r>
        <w:t>15A load</w:t>
      </w:r>
    </w:p>
    <w:p w14:paraId="0894294A" w14:textId="77777777" w:rsidR="00677BC2" w:rsidRDefault="00677BC2" w:rsidP="00677BC2">
      <w:r>
        <w:t>On – 490 mV</w:t>
      </w:r>
    </w:p>
    <w:p w14:paraId="37009E6D" w14:textId="77777777" w:rsidR="00677BC2" w:rsidRDefault="00677BC2" w:rsidP="00677BC2">
      <w:r>
        <w:t>Off – 1270 mV</w:t>
      </w:r>
    </w:p>
    <w:p w14:paraId="2DCA8B53" w14:textId="77777777" w:rsidR="00677BC2" w:rsidRDefault="00677BC2" w:rsidP="00677BC2"/>
    <w:p w14:paraId="4E4FACD1" w14:textId="77777777" w:rsidR="00677BC2" w:rsidRDefault="00677BC2" w:rsidP="00677BC2">
      <w:r>
        <w:t>15A constant load 50 tests ~1Hz at room temperature.</w:t>
      </w:r>
    </w:p>
    <w:p w14:paraId="61A5BA92" w14:textId="3FEA1C30" w:rsidR="00677BC2" w:rsidRDefault="00677BC2" w:rsidP="00677BC2">
      <w:r>
        <w:t>No major deviations observed from start to finish, same waveform on terminals throughout the test</w:t>
      </w:r>
      <w:r w:rsidR="00B42D4B">
        <w:t>.</w:t>
      </w:r>
    </w:p>
    <w:p w14:paraId="2DF35B6A" w14:textId="77777777" w:rsidR="00677BC2" w:rsidRDefault="00677BC2" w:rsidP="00677BC2"/>
    <w:p w14:paraId="6C06CC52" w14:textId="77777777" w:rsidR="00677BC2" w:rsidRDefault="00677BC2" w:rsidP="00677BC2"/>
    <w:p w14:paraId="5BD94552" w14:textId="77777777" w:rsidR="00677BC2" w:rsidRDefault="00677BC2" w:rsidP="00677BC2">
      <w:pPr>
        <w:rPr>
          <w:b/>
          <w:bCs/>
          <w:color w:val="FF0000"/>
        </w:rPr>
      </w:pPr>
      <w:r w:rsidRPr="0092107F">
        <w:rPr>
          <w:b/>
          <w:bCs/>
        </w:rPr>
        <w:t xml:space="preserve">Result: </w:t>
      </w:r>
      <w:r w:rsidRPr="002B783B">
        <w:rPr>
          <w:b/>
          <w:bCs/>
          <w:color w:val="000000" w:themeColor="text1"/>
        </w:rPr>
        <w:t>PASS.</w:t>
      </w:r>
    </w:p>
    <w:p w14:paraId="5ECF7DD6" w14:textId="77777777" w:rsidR="00677BC2" w:rsidRDefault="00677BC2" w:rsidP="00EC2048"/>
    <w:p w14:paraId="4633F826" w14:textId="39E03BE2" w:rsidR="00D24AFF" w:rsidRDefault="00D24AFF">
      <w:pPr>
        <w:spacing w:after="160" w:line="259" w:lineRule="auto"/>
      </w:pPr>
      <w:r>
        <w:br w:type="page"/>
      </w:r>
    </w:p>
    <w:p w14:paraId="09A25ADF" w14:textId="77777777" w:rsidR="004F2EC8" w:rsidRDefault="00D24AFF" w:rsidP="004F2EC8">
      <w:pPr>
        <w:keepNext/>
      </w:pPr>
      <w:r>
        <w:rPr>
          <w:noProof/>
        </w:rPr>
        <w:lastRenderedPageBreak/>
        <w:drawing>
          <wp:inline distT="0" distB="0" distL="0" distR="0" wp14:anchorId="3F2E6CF7" wp14:editId="6BAEA40E">
            <wp:extent cx="5943600" cy="3564255"/>
            <wp:effectExtent l="0" t="0" r="0" b="0"/>
            <wp:docPr id="1149847141"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7141" name="Picture 14" descr="A screen shot of a graph&#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3484C3AD" w14:textId="364A2265" w:rsidR="004F2EC8" w:rsidRDefault="004F2EC8" w:rsidP="004F2EC8">
      <w:pPr>
        <w:pStyle w:val="Caption"/>
      </w:pPr>
      <w:r>
        <w:t xml:space="preserve">Figure </w:t>
      </w:r>
      <w:fldSimple w:instr=" SEQ Figure \* ARABIC ">
        <w:r w:rsidR="0069108D">
          <w:rPr>
            <w:noProof/>
          </w:rPr>
          <w:t>29</w:t>
        </w:r>
      </w:fldSimple>
      <w:r>
        <w:t xml:space="preserve"> Waveform on switching relay ON</w:t>
      </w:r>
    </w:p>
    <w:p w14:paraId="32A54A1D" w14:textId="77777777" w:rsidR="004F2EC8" w:rsidRDefault="00D24AFF" w:rsidP="004F2EC8">
      <w:pPr>
        <w:keepNext/>
      </w:pPr>
      <w:r>
        <w:rPr>
          <w:noProof/>
        </w:rPr>
        <w:drawing>
          <wp:inline distT="0" distB="0" distL="0" distR="0" wp14:anchorId="5DB50597" wp14:editId="7B87B68B">
            <wp:extent cx="5943600" cy="3562860"/>
            <wp:effectExtent l="0" t="0" r="0" b="0"/>
            <wp:docPr id="1940536872"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6872" name="Picture 10" descr="A screen shot of a graph&#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562860"/>
                    </a:xfrm>
                    <a:prstGeom prst="rect">
                      <a:avLst/>
                    </a:prstGeom>
                    <a:noFill/>
                    <a:ln>
                      <a:noFill/>
                    </a:ln>
                  </pic:spPr>
                </pic:pic>
              </a:graphicData>
            </a:graphic>
          </wp:inline>
        </w:drawing>
      </w:r>
    </w:p>
    <w:p w14:paraId="4410F2F0" w14:textId="778EB3EC" w:rsidR="00D20B0B" w:rsidRPr="004F2EC8" w:rsidRDefault="004F2EC8" w:rsidP="004F2EC8">
      <w:pPr>
        <w:pStyle w:val="Caption"/>
      </w:pPr>
      <w:r>
        <w:t xml:space="preserve">Figure </w:t>
      </w:r>
      <w:fldSimple w:instr=" SEQ Figure \* ARABIC ">
        <w:r w:rsidR="0069108D">
          <w:rPr>
            <w:noProof/>
          </w:rPr>
          <w:t>30</w:t>
        </w:r>
      </w:fldSimple>
      <w:r>
        <w:t xml:space="preserve"> </w:t>
      </w:r>
      <w:r w:rsidRPr="004920C3">
        <w:t>Waveform on switching relay ON</w:t>
      </w:r>
    </w:p>
    <w:p w14:paraId="6E5FEC5B" w14:textId="0BFC877F" w:rsidR="00123CE5" w:rsidRDefault="00123CE5" w:rsidP="00123CE5">
      <w:pPr>
        <w:pStyle w:val="Heading3"/>
        <w:rPr>
          <w:rStyle w:val="Heading3Char"/>
        </w:rPr>
      </w:pPr>
      <w:r w:rsidRPr="00123CE5">
        <w:rPr>
          <w:rStyle w:val="Heading3Char"/>
        </w:rPr>
        <w:lastRenderedPageBreak/>
        <w:t xml:space="preserve">Switching tests on </w:t>
      </w:r>
      <w:r>
        <w:rPr>
          <w:rStyle w:val="Heading3Char"/>
        </w:rPr>
        <w:t xml:space="preserve">relay </w:t>
      </w:r>
      <w:r w:rsidR="00732EB5">
        <w:rPr>
          <w:rStyle w:val="Heading3Char"/>
        </w:rPr>
        <w:t>terminals</w:t>
      </w:r>
    </w:p>
    <w:p w14:paraId="3FB9EB8D" w14:textId="5CF3A017" w:rsidR="00732EB5" w:rsidRDefault="00732EB5" w:rsidP="00732EB5"/>
    <w:p w14:paraId="3B293E92" w14:textId="39AB2177" w:rsidR="00222B34" w:rsidRDefault="00BE2CDF" w:rsidP="00732EB5">
      <w:r>
        <w:t>For this test</w:t>
      </w:r>
      <w:r w:rsidR="00A20E66">
        <w:t xml:space="preserve">, oscilloscope probes were attached to </w:t>
      </w:r>
      <w:r w:rsidR="00F33606">
        <w:t xml:space="preserve">Input </w:t>
      </w:r>
      <w:proofErr w:type="gramStart"/>
      <w:r w:rsidR="00F33606">
        <w:t>power</w:t>
      </w:r>
      <w:r w:rsidR="00222B34">
        <w:t>(</w:t>
      </w:r>
      <w:proofErr w:type="gramEnd"/>
      <w:r w:rsidR="00222B34">
        <w:t>CH1</w:t>
      </w:r>
      <w:r w:rsidR="00B30737">
        <w:t>, yellow</w:t>
      </w:r>
      <w:r w:rsidR="00222B34">
        <w:t>)</w:t>
      </w:r>
      <w:r w:rsidR="00F33606">
        <w:t xml:space="preserve"> terminals, and P100</w:t>
      </w:r>
      <w:r w:rsidR="00222B34">
        <w:t>(CH2</w:t>
      </w:r>
      <w:r w:rsidR="00B30737">
        <w:t>, cyan</w:t>
      </w:r>
      <w:r w:rsidR="00222B34">
        <w:t>)</w:t>
      </w:r>
      <w:r w:rsidR="00F33606">
        <w:t xml:space="preserve"> terminals.</w:t>
      </w:r>
    </w:p>
    <w:p w14:paraId="4786FE4A" w14:textId="77777777" w:rsidR="00222B34" w:rsidRDefault="00222B34" w:rsidP="00732EB5"/>
    <w:p w14:paraId="1379EE4C" w14:textId="47FA92E1" w:rsidR="00BE2CDF" w:rsidRPr="00732EB5" w:rsidRDefault="00222B34" w:rsidP="00732EB5">
      <w:r>
        <w:t xml:space="preserve">The </w:t>
      </w:r>
      <w:r w:rsidR="0067400B">
        <w:t>outputs were tested at 5/10/15A</w:t>
      </w:r>
      <w:r w:rsidR="00B40ACB">
        <w:t xml:space="preserve"> at room temperature</w:t>
      </w:r>
      <w:r w:rsidR="003F3576">
        <w:t xml:space="preserve">, although the load did not </w:t>
      </w:r>
      <w:r w:rsidR="00092408">
        <w:t>change the waveform seen below.</w:t>
      </w:r>
    </w:p>
    <w:p w14:paraId="7FE15CD8" w14:textId="77777777" w:rsidR="00826069" w:rsidRDefault="00826069" w:rsidP="00EC2048">
      <w:pPr>
        <w:rPr>
          <w:b/>
          <w:bCs/>
          <w:color w:val="FF0000"/>
        </w:rPr>
      </w:pPr>
    </w:p>
    <w:p w14:paraId="051CF890" w14:textId="77777777" w:rsidR="008B739C" w:rsidRDefault="00222B34" w:rsidP="008B739C">
      <w:pPr>
        <w:keepNext/>
      </w:pPr>
      <w:r>
        <w:rPr>
          <w:b/>
          <w:bCs/>
          <w:noProof/>
          <w:color w:val="FF0000"/>
        </w:rPr>
        <w:drawing>
          <wp:inline distT="0" distB="0" distL="0" distR="0" wp14:anchorId="410C3927" wp14:editId="2D631050">
            <wp:extent cx="5948045" cy="3563620"/>
            <wp:effectExtent l="0" t="0" r="0" b="0"/>
            <wp:docPr id="8827273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8045" cy="3563620"/>
                    </a:xfrm>
                    <a:prstGeom prst="rect">
                      <a:avLst/>
                    </a:prstGeom>
                    <a:noFill/>
                    <a:ln>
                      <a:noFill/>
                    </a:ln>
                  </pic:spPr>
                </pic:pic>
              </a:graphicData>
            </a:graphic>
          </wp:inline>
        </w:drawing>
      </w:r>
    </w:p>
    <w:p w14:paraId="4639C8FD" w14:textId="147F75C7" w:rsidR="004F2EC8" w:rsidRDefault="008B739C" w:rsidP="008B739C">
      <w:pPr>
        <w:pStyle w:val="Caption"/>
      </w:pPr>
      <w:r>
        <w:t xml:space="preserve">Figure </w:t>
      </w:r>
      <w:fldSimple w:instr=" SEQ Figure \* ARABIC ">
        <w:r w:rsidR="0069108D">
          <w:rPr>
            <w:noProof/>
          </w:rPr>
          <w:t>31</w:t>
        </w:r>
      </w:fldSimple>
      <w:r>
        <w:t xml:space="preserve"> Waveform measured on input and output</w:t>
      </w:r>
    </w:p>
    <w:p w14:paraId="36D7C8D4" w14:textId="2E7C2BB8" w:rsidR="00826069" w:rsidRPr="004F2EC8" w:rsidRDefault="004F2EC8" w:rsidP="004F2EC8">
      <w:pPr>
        <w:spacing w:after="160" w:line="259" w:lineRule="auto"/>
        <w:rPr>
          <w:i/>
          <w:iCs/>
          <w:color w:val="44546A" w:themeColor="text2"/>
          <w:sz w:val="18"/>
          <w:szCs w:val="18"/>
        </w:rPr>
      </w:pPr>
      <w:r>
        <w:br w:type="page"/>
      </w:r>
    </w:p>
    <w:p w14:paraId="7FA81032" w14:textId="18E0B13C" w:rsidR="00EC2048" w:rsidRDefault="00EC2048" w:rsidP="00EC2048">
      <w:pPr>
        <w:pStyle w:val="Heading2"/>
      </w:pPr>
      <w:r>
        <w:lastRenderedPageBreak/>
        <w:t>Output feedback system test</w:t>
      </w:r>
      <w:r w:rsidR="00826069">
        <w:t xml:space="preserve"> (passed in V0 verification)</w:t>
      </w:r>
    </w:p>
    <w:p w14:paraId="3D133561" w14:textId="77777777" w:rsidR="00AA1AB1" w:rsidRDefault="00AA1AB1" w:rsidP="00AA1AB1"/>
    <w:p w14:paraId="3446FE7C" w14:textId="72DF69E1" w:rsidR="002422B4" w:rsidRDefault="006A201B" w:rsidP="00AA1AB1">
      <w:r>
        <w:t xml:space="preserve">Output voltage and current </w:t>
      </w:r>
      <w:r w:rsidR="00B0351A">
        <w:t>measurement circuits</w:t>
      </w:r>
    </w:p>
    <w:p w14:paraId="29701003" w14:textId="77777777" w:rsidR="00F542D7" w:rsidRDefault="00F542D7" w:rsidP="00F542D7">
      <w:pPr>
        <w:keepNext/>
        <w:jc w:val="center"/>
      </w:pPr>
      <w:r w:rsidRPr="00F542D7">
        <w:rPr>
          <w:noProof/>
        </w:rPr>
        <w:drawing>
          <wp:inline distT="0" distB="0" distL="0" distR="0" wp14:anchorId="4595089F" wp14:editId="233FE2FE">
            <wp:extent cx="4274820" cy="2229209"/>
            <wp:effectExtent l="0" t="0" r="0" b="0"/>
            <wp:docPr id="103564936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9360" name="Picture 1" descr="A diagram of a circuit&#10;&#10;Description automatically generated"/>
                    <pic:cNvPicPr/>
                  </pic:nvPicPr>
                  <pic:blipFill>
                    <a:blip r:embed="rId47"/>
                    <a:stretch>
                      <a:fillRect/>
                    </a:stretch>
                  </pic:blipFill>
                  <pic:spPr>
                    <a:xfrm>
                      <a:off x="0" y="0"/>
                      <a:ext cx="4298685" cy="2241654"/>
                    </a:xfrm>
                    <a:prstGeom prst="rect">
                      <a:avLst/>
                    </a:prstGeom>
                  </pic:spPr>
                </pic:pic>
              </a:graphicData>
            </a:graphic>
          </wp:inline>
        </w:drawing>
      </w:r>
    </w:p>
    <w:p w14:paraId="4DFF6479" w14:textId="20C5BB3D" w:rsidR="004C4DEB" w:rsidRDefault="00F542D7" w:rsidP="00F542D7">
      <w:pPr>
        <w:pStyle w:val="Caption"/>
        <w:jc w:val="center"/>
      </w:pPr>
      <w:r>
        <w:t xml:space="preserve">Figure </w:t>
      </w:r>
      <w:fldSimple w:instr=" SEQ Figure \* ARABIC ">
        <w:r w:rsidR="0069108D">
          <w:rPr>
            <w:noProof/>
          </w:rPr>
          <w:t>32</w:t>
        </w:r>
      </w:fldSimple>
      <w:r>
        <w:t>: Output voltage measurement circuit</w:t>
      </w:r>
    </w:p>
    <w:p w14:paraId="781ACB74" w14:textId="77777777" w:rsidR="006A201B" w:rsidRDefault="006A201B" w:rsidP="006A201B">
      <w:pPr>
        <w:keepNext/>
        <w:jc w:val="center"/>
      </w:pPr>
      <w:r w:rsidRPr="006A201B">
        <w:rPr>
          <w:noProof/>
        </w:rPr>
        <w:drawing>
          <wp:inline distT="0" distB="0" distL="0" distR="0" wp14:anchorId="26F96124" wp14:editId="5568F286">
            <wp:extent cx="4290060" cy="2807788"/>
            <wp:effectExtent l="0" t="0" r="0" b="0"/>
            <wp:docPr id="38060107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01075" name="Picture 1" descr="A diagram of a circuit&#10;&#10;Description automatically generated"/>
                    <pic:cNvPicPr/>
                  </pic:nvPicPr>
                  <pic:blipFill>
                    <a:blip r:embed="rId48"/>
                    <a:stretch>
                      <a:fillRect/>
                    </a:stretch>
                  </pic:blipFill>
                  <pic:spPr>
                    <a:xfrm>
                      <a:off x="0" y="0"/>
                      <a:ext cx="4347368" cy="2845295"/>
                    </a:xfrm>
                    <a:prstGeom prst="rect">
                      <a:avLst/>
                    </a:prstGeom>
                  </pic:spPr>
                </pic:pic>
              </a:graphicData>
            </a:graphic>
          </wp:inline>
        </w:drawing>
      </w:r>
    </w:p>
    <w:p w14:paraId="4135819B" w14:textId="5BEF1A2B" w:rsidR="00F542D7" w:rsidRDefault="006A201B" w:rsidP="006A201B">
      <w:pPr>
        <w:pStyle w:val="Caption"/>
        <w:jc w:val="center"/>
      </w:pPr>
      <w:r>
        <w:t xml:space="preserve">Figure </w:t>
      </w:r>
      <w:fldSimple w:instr=" SEQ Figure \* ARABIC ">
        <w:r w:rsidR="0069108D">
          <w:rPr>
            <w:noProof/>
          </w:rPr>
          <w:t>33</w:t>
        </w:r>
      </w:fldSimple>
      <w:r>
        <w:t>: Output current measurement circuit</w:t>
      </w:r>
    </w:p>
    <w:p w14:paraId="327DD8B4" w14:textId="4584F1F2" w:rsidR="002F49F6" w:rsidRDefault="002F49F6" w:rsidP="002F49F6">
      <w:r>
        <w:t>3,3</w:t>
      </w:r>
      <w:r w:rsidR="005F16DA">
        <w:t xml:space="preserve"> V regulator was disabled and 3,3V was supplied straight from adjustable laboratory power supply.</w:t>
      </w:r>
    </w:p>
    <w:p w14:paraId="13EA0D5B" w14:textId="77777777" w:rsidR="002F49F6" w:rsidRPr="002F49F6" w:rsidRDefault="002F49F6" w:rsidP="002F49F6"/>
    <w:p w14:paraId="2CB87E31" w14:textId="00FC39AE" w:rsidR="00F83AB3" w:rsidRDefault="00223E99" w:rsidP="00F83AB3">
      <w:r>
        <w:t>Output voltage</w:t>
      </w:r>
      <w:r w:rsidR="00B0351A">
        <w:t xml:space="preserve"> was measured at ADC multiplexer input for the channel in use.</w:t>
      </w:r>
      <w:r w:rsidR="002A085B">
        <w:t xml:space="preserve"> Tests were performed at room temperature with unloaded output</w:t>
      </w:r>
      <w:r w:rsidR="00071A7B">
        <w:t xml:space="preserve">. Results are in </w:t>
      </w:r>
      <w:r w:rsidR="00071A7B">
        <w:fldChar w:fldCharType="begin"/>
      </w:r>
      <w:r w:rsidR="00071A7B">
        <w:instrText xml:space="preserve"> REF _Ref176276172 \h </w:instrText>
      </w:r>
      <w:r w:rsidR="00071A7B">
        <w:fldChar w:fldCharType="separate"/>
      </w:r>
      <w:r w:rsidR="0069108D">
        <w:t xml:space="preserve">Table </w:t>
      </w:r>
      <w:r w:rsidR="0069108D">
        <w:rPr>
          <w:noProof/>
        </w:rPr>
        <w:t>3</w:t>
      </w:r>
      <w:r w:rsidR="00071A7B">
        <w:fldChar w:fldCharType="end"/>
      </w:r>
      <w:r w:rsidR="002F49F6">
        <w:t>.</w:t>
      </w:r>
    </w:p>
    <w:p w14:paraId="410A48B3" w14:textId="77777777" w:rsidR="004A3640" w:rsidRDefault="004A3640" w:rsidP="00F83AB3"/>
    <w:p w14:paraId="54D2AF89" w14:textId="2BD0C6DF" w:rsidR="00071A7B" w:rsidRDefault="00071A7B" w:rsidP="00071A7B">
      <w:pPr>
        <w:pStyle w:val="Caption"/>
        <w:keepNext/>
      </w:pPr>
      <w:bookmarkStart w:id="4" w:name="_Ref176276172"/>
      <w:r>
        <w:lastRenderedPageBreak/>
        <w:t xml:space="preserve">Table </w:t>
      </w:r>
      <w:fldSimple w:instr=" SEQ Table \* ARABIC ">
        <w:r w:rsidR="0069108D">
          <w:rPr>
            <w:noProof/>
          </w:rPr>
          <w:t>3</w:t>
        </w:r>
      </w:fldSimple>
      <w:bookmarkEnd w:id="4"/>
      <w:r>
        <w:t>: Voltage measurement circuit performance</w:t>
      </w:r>
    </w:p>
    <w:tbl>
      <w:tblPr>
        <w:tblW w:w="4880" w:type="dxa"/>
        <w:tblLook w:val="04A0" w:firstRow="1" w:lastRow="0" w:firstColumn="1" w:lastColumn="0" w:noHBand="0" w:noVBand="1"/>
      </w:tblPr>
      <w:tblGrid>
        <w:gridCol w:w="960"/>
        <w:gridCol w:w="1960"/>
        <w:gridCol w:w="1960"/>
      </w:tblGrid>
      <w:tr w:rsidR="00071A7B" w:rsidRPr="00071A7B" w14:paraId="28F16F59" w14:textId="77777777" w:rsidTr="00071A7B">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39B802" w14:textId="77777777" w:rsidR="00071A7B" w:rsidRPr="00071A7B" w:rsidRDefault="00071A7B" w:rsidP="00071A7B">
            <w:pPr>
              <w:spacing w:line="240" w:lineRule="auto"/>
              <w:rPr>
                <w:rFonts w:ascii="Calibri" w:eastAsia="Times New Roman" w:hAnsi="Calibri" w:cs="Calibri"/>
                <w:b/>
                <w:bCs/>
                <w:color w:val="000000"/>
              </w:rPr>
            </w:pPr>
            <w:r w:rsidRPr="00071A7B">
              <w:rPr>
                <w:rFonts w:ascii="Calibri" w:eastAsia="Times New Roman" w:hAnsi="Calibri" w:cs="Calibri"/>
                <w:b/>
                <w:bCs/>
                <w:color w:val="000000"/>
              </w:rPr>
              <w:t>Vin [V]</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0554E0AC" w14:textId="77777777" w:rsidR="00071A7B" w:rsidRPr="00071A7B" w:rsidRDefault="00071A7B" w:rsidP="00071A7B">
            <w:pPr>
              <w:spacing w:line="240" w:lineRule="auto"/>
              <w:rPr>
                <w:rFonts w:ascii="Calibri" w:eastAsia="Times New Roman" w:hAnsi="Calibri" w:cs="Calibri"/>
                <w:b/>
                <w:bCs/>
                <w:color w:val="000000"/>
              </w:rPr>
            </w:pPr>
            <w:r w:rsidRPr="00071A7B">
              <w:rPr>
                <w:rFonts w:ascii="Calibri" w:eastAsia="Times New Roman" w:hAnsi="Calibri" w:cs="Calibri"/>
                <w:b/>
                <w:bCs/>
                <w:color w:val="000000"/>
              </w:rPr>
              <w:t>Calculated output [V]</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243BE5F3" w14:textId="77777777" w:rsidR="00071A7B" w:rsidRPr="00071A7B" w:rsidRDefault="00071A7B" w:rsidP="00071A7B">
            <w:pPr>
              <w:spacing w:line="240" w:lineRule="auto"/>
              <w:rPr>
                <w:rFonts w:ascii="Calibri" w:eastAsia="Times New Roman" w:hAnsi="Calibri" w:cs="Calibri"/>
                <w:b/>
                <w:bCs/>
                <w:color w:val="000000"/>
              </w:rPr>
            </w:pPr>
            <w:r w:rsidRPr="00071A7B">
              <w:rPr>
                <w:rFonts w:ascii="Calibri" w:eastAsia="Times New Roman" w:hAnsi="Calibri" w:cs="Calibri"/>
                <w:b/>
                <w:bCs/>
                <w:color w:val="000000"/>
              </w:rPr>
              <w:t>Measured output [V]</w:t>
            </w:r>
          </w:p>
        </w:tc>
      </w:tr>
      <w:tr w:rsidR="00071A7B" w:rsidRPr="00071A7B" w14:paraId="37F336C7" w14:textId="77777777" w:rsidTr="00071A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1497B87"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24</w:t>
            </w:r>
          </w:p>
        </w:tc>
        <w:tc>
          <w:tcPr>
            <w:tcW w:w="1960" w:type="dxa"/>
            <w:tcBorders>
              <w:top w:val="nil"/>
              <w:left w:val="nil"/>
              <w:bottom w:val="single" w:sz="4" w:space="0" w:color="auto"/>
              <w:right w:val="single" w:sz="4" w:space="0" w:color="auto"/>
            </w:tcBorders>
            <w:shd w:val="clear" w:color="auto" w:fill="auto"/>
            <w:noWrap/>
            <w:vAlign w:val="bottom"/>
            <w:hideMark/>
          </w:tcPr>
          <w:p w14:paraId="0B14CDDA"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2,18</w:t>
            </w:r>
          </w:p>
        </w:tc>
        <w:tc>
          <w:tcPr>
            <w:tcW w:w="1960" w:type="dxa"/>
            <w:tcBorders>
              <w:top w:val="nil"/>
              <w:left w:val="nil"/>
              <w:bottom w:val="single" w:sz="4" w:space="0" w:color="auto"/>
              <w:right w:val="single" w:sz="4" w:space="0" w:color="auto"/>
            </w:tcBorders>
            <w:shd w:val="clear" w:color="auto" w:fill="auto"/>
            <w:noWrap/>
            <w:vAlign w:val="bottom"/>
            <w:hideMark/>
          </w:tcPr>
          <w:p w14:paraId="3829D593"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2,21</w:t>
            </w:r>
          </w:p>
        </w:tc>
      </w:tr>
      <w:tr w:rsidR="00071A7B" w:rsidRPr="00071A7B" w14:paraId="6E339DDB" w14:textId="77777777" w:rsidTr="00071A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8949FC"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28</w:t>
            </w:r>
          </w:p>
        </w:tc>
        <w:tc>
          <w:tcPr>
            <w:tcW w:w="1960" w:type="dxa"/>
            <w:tcBorders>
              <w:top w:val="nil"/>
              <w:left w:val="nil"/>
              <w:bottom w:val="single" w:sz="4" w:space="0" w:color="auto"/>
              <w:right w:val="single" w:sz="4" w:space="0" w:color="auto"/>
            </w:tcBorders>
            <w:shd w:val="clear" w:color="auto" w:fill="auto"/>
            <w:noWrap/>
            <w:vAlign w:val="bottom"/>
            <w:hideMark/>
          </w:tcPr>
          <w:p w14:paraId="15E80C49"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2,55</w:t>
            </w:r>
          </w:p>
        </w:tc>
        <w:tc>
          <w:tcPr>
            <w:tcW w:w="1960" w:type="dxa"/>
            <w:tcBorders>
              <w:top w:val="nil"/>
              <w:left w:val="nil"/>
              <w:bottom w:val="single" w:sz="4" w:space="0" w:color="auto"/>
              <w:right w:val="single" w:sz="4" w:space="0" w:color="auto"/>
            </w:tcBorders>
            <w:shd w:val="clear" w:color="auto" w:fill="auto"/>
            <w:noWrap/>
            <w:vAlign w:val="bottom"/>
            <w:hideMark/>
          </w:tcPr>
          <w:p w14:paraId="022C07CB"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2,58</w:t>
            </w:r>
          </w:p>
        </w:tc>
      </w:tr>
      <w:tr w:rsidR="00071A7B" w:rsidRPr="00071A7B" w14:paraId="166562C9" w14:textId="77777777" w:rsidTr="00071A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3BD3B8"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32</w:t>
            </w:r>
          </w:p>
        </w:tc>
        <w:tc>
          <w:tcPr>
            <w:tcW w:w="1960" w:type="dxa"/>
            <w:tcBorders>
              <w:top w:val="nil"/>
              <w:left w:val="nil"/>
              <w:bottom w:val="single" w:sz="4" w:space="0" w:color="auto"/>
              <w:right w:val="single" w:sz="4" w:space="0" w:color="auto"/>
            </w:tcBorders>
            <w:shd w:val="clear" w:color="auto" w:fill="auto"/>
            <w:noWrap/>
            <w:vAlign w:val="bottom"/>
            <w:hideMark/>
          </w:tcPr>
          <w:p w14:paraId="0B361FAD"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2,91</w:t>
            </w:r>
          </w:p>
        </w:tc>
        <w:tc>
          <w:tcPr>
            <w:tcW w:w="1960" w:type="dxa"/>
            <w:tcBorders>
              <w:top w:val="nil"/>
              <w:left w:val="nil"/>
              <w:bottom w:val="single" w:sz="4" w:space="0" w:color="auto"/>
              <w:right w:val="single" w:sz="4" w:space="0" w:color="auto"/>
            </w:tcBorders>
            <w:shd w:val="clear" w:color="auto" w:fill="auto"/>
            <w:noWrap/>
            <w:vAlign w:val="bottom"/>
            <w:hideMark/>
          </w:tcPr>
          <w:p w14:paraId="3669DD8E" w14:textId="77777777" w:rsidR="00071A7B" w:rsidRPr="00071A7B" w:rsidRDefault="00071A7B" w:rsidP="00071A7B">
            <w:pPr>
              <w:spacing w:line="240" w:lineRule="auto"/>
              <w:jc w:val="right"/>
              <w:rPr>
                <w:rFonts w:ascii="Calibri" w:eastAsia="Times New Roman" w:hAnsi="Calibri" w:cs="Calibri"/>
                <w:color w:val="000000"/>
              </w:rPr>
            </w:pPr>
            <w:r w:rsidRPr="00071A7B">
              <w:rPr>
                <w:rFonts w:ascii="Calibri" w:eastAsia="Times New Roman" w:hAnsi="Calibri" w:cs="Calibri"/>
                <w:color w:val="000000"/>
              </w:rPr>
              <w:t>2,91</w:t>
            </w:r>
          </w:p>
        </w:tc>
      </w:tr>
    </w:tbl>
    <w:p w14:paraId="3B8B23A2" w14:textId="77777777" w:rsidR="004A3640" w:rsidRDefault="004A3640" w:rsidP="00F83AB3"/>
    <w:p w14:paraId="10FE28B2" w14:textId="327DD20D" w:rsidR="00D32D03" w:rsidRDefault="002F49F6" w:rsidP="00F83AB3">
      <w:r>
        <w:t xml:space="preserve">Current measurement circuit </w:t>
      </w:r>
      <w:r w:rsidR="004A3640">
        <w:t xml:space="preserve">output </w:t>
      </w:r>
      <w:r>
        <w:t xml:space="preserve">is measured at ADC multiplexer </w:t>
      </w:r>
      <w:r w:rsidR="004A3640">
        <w:t xml:space="preserve">input. </w:t>
      </w:r>
      <w:r w:rsidR="00D32D03">
        <w:t xml:space="preserve">Tests were performed at room temperature with 28V input voltage. Results are shown in </w:t>
      </w:r>
      <w:r w:rsidR="00CE7955">
        <w:fldChar w:fldCharType="begin"/>
      </w:r>
      <w:r w:rsidR="00CE7955">
        <w:instrText xml:space="preserve"> REF _Ref176276647 \h </w:instrText>
      </w:r>
      <w:r w:rsidR="00CE7955">
        <w:fldChar w:fldCharType="separate"/>
      </w:r>
      <w:r w:rsidR="0069108D">
        <w:t xml:space="preserve">Table </w:t>
      </w:r>
      <w:r w:rsidR="0069108D">
        <w:rPr>
          <w:noProof/>
        </w:rPr>
        <w:t>4</w:t>
      </w:r>
      <w:r w:rsidR="00CE7955">
        <w:fldChar w:fldCharType="end"/>
      </w:r>
      <w:r w:rsidR="00CE7955">
        <w:t>.</w:t>
      </w:r>
    </w:p>
    <w:p w14:paraId="02B045F8" w14:textId="77777777" w:rsidR="00D32D03" w:rsidRDefault="00D32D03" w:rsidP="00F83AB3"/>
    <w:p w14:paraId="3445AABC" w14:textId="5D119828" w:rsidR="00E42858" w:rsidRDefault="00E42858" w:rsidP="00E42858">
      <w:pPr>
        <w:pStyle w:val="Caption"/>
        <w:keepNext/>
      </w:pPr>
      <w:bookmarkStart w:id="5" w:name="_Ref176276647"/>
      <w:r>
        <w:t xml:space="preserve">Table </w:t>
      </w:r>
      <w:fldSimple w:instr=" SEQ Table \* ARABIC ">
        <w:r w:rsidR="0069108D">
          <w:rPr>
            <w:noProof/>
          </w:rPr>
          <w:t>4</w:t>
        </w:r>
      </w:fldSimple>
      <w:bookmarkEnd w:id="5"/>
      <w:r>
        <w:t>: Current measurement circuit performance</w:t>
      </w:r>
    </w:p>
    <w:tbl>
      <w:tblPr>
        <w:tblW w:w="4880" w:type="dxa"/>
        <w:tblLook w:val="04A0" w:firstRow="1" w:lastRow="0" w:firstColumn="1" w:lastColumn="0" w:noHBand="0" w:noVBand="1"/>
      </w:tblPr>
      <w:tblGrid>
        <w:gridCol w:w="960"/>
        <w:gridCol w:w="1960"/>
        <w:gridCol w:w="1960"/>
      </w:tblGrid>
      <w:tr w:rsidR="00E42858" w:rsidRPr="00E42858" w14:paraId="7002F403" w14:textId="77777777" w:rsidTr="00E42858">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C2411A" w14:textId="77777777" w:rsidR="00E42858" w:rsidRPr="00E42858" w:rsidRDefault="00E42858" w:rsidP="00E42858">
            <w:pPr>
              <w:spacing w:line="240" w:lineRule="auto"/>
              <w:rPr>
                <w:rFonts w:ascii="Calibri" w:eastAsia="Times New Roman" w:hAnsi="Calibri" w:cs="Calibri"/>
                <w:b/>
                <w:bCs/>
                <w:color w:val="000000"/>
              </w:rPr>
            </w:pPr>
            <w:proofErr w:type="spellStart"/>
            <w:r w:rsidRPr="00E42858">
              <w:rPr>
                <w:rFonts w:ascii="Calibri" w:eastAsia="Times New Roman" w:hAnsi="Calibri" w:cs="Calibri"/>
                <w:b/>
                <w:bCs/>
                <w:color w:val="000000"/>
              </w:rPr>
              <w:t>Iout</w:t>
            </w:r>
            <w:proofErr w:type="spellEnd"/>
            <w:r w:rsidRPr="00E42858">
              <w:rPr>
                <w:rFonts w:ascii="Calibri" w:eastAsia="Times New Roman" w:hAnsi="Calibri" w:cs="Calibri"/>
                <w:b/>
                <w:bCs/>
                <w:color w:val="000000"/>
              </w:rPr>
              <w:t xml:space="preserve"> [A]</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3B4854DE" w14:textId="77777777" w:rsidR="00E42858" w:rsidRPr="00E42858" w:rsidRDefault="00E42858" w:rsidP="00E42858">
            <w:pPr>
              <w:spacing w:line="240" w:lineRule="auto"/>
              <w:rPr>
                <w:rFonts w:ascii="Calibri" w:eastAsia="Times New Roman" w:hAnsi="Calibri" w:cs="Calibri"/>
                <w:b/>
                <w:bCs/>
                <w:color w:val="000000"/>
              </w:rPr>
            </w:pPr>
            <w:r w:rsidRPr="00E42858">
              <w:rPr>
                <w:rFonts w:ascii="Calibri" w:eastAsia="Times New Roman" w:hAnsi="Calibri" w:cs="Calibri"/>
                <w:b/>
                <w:bCs/>
                <w:color w:val="000000"/>
              </w:rPr>
              <w:t>Calculated output [V]</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60EC9AFE" w14:textId="77777777" w:rsidR="00E42858" w:rsidRPr="00E42858" w:rsidRDefault="00E42858" w:rsidP="00E42858">
            <w:pPr>
              <w:spacing w:line="240" w:lineRule="auto"/>
              <w:rPr>
                <w:rFonts w:ascii="Calibri" w:eastAsia="Times New Roman" w:hAnsi="Calibri" w:cs="Calibri"/>
                <w:b/>
                <w:bCs/>
                <w:color w:val="000000"/>
              </w:rPr>
            </w:pPr>
            <w:r w:rsidRPr="00E42858">
              <w:rPr>
                <w:rFonts w:ascii="Calibri" w:eastAsia="Times New Roman" w:hAnsi="Calibri" w:cs="Calibri"/>
                <w:b/>
                <w:bCs/>
                <w:color w:val="000000"/>
              </w:rPr>
              <w:t>Measured output [V]</w:t>
            </w:r>
          </w:p>
        </w:tc>
      </w:tr>
      <w:tr w:rsidR="00E42858" w:rsidRPr="00E42858" w14:paraId="340C75FA"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580CF4"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0</w:t>
            </w:r>
          </w:p>
        </w:tc>
        <w:tc>
          <w:tcPr>
            <w:tcW w:w="1960" w:type="dxa"/>
            <w:tcBorders>
              <w:top w:val="nil"/>
              <w:left w:val="nil"/>
              <w:bottom w:val="single" w:sz="4" w:space="0" w:color="auto"/>
              <w:right w:val="single" w:sz="4" w:space="0" w:color="auto"/>
            </w:tcBorders>
            <w:shd w:val="clear" w:color="auto" w:fill="auto"/>
            <w:noWrap/>
            <w:vAlign w:val="bottom"/>
            <w:hideMark/>
          </w:tcPr>
          <w:p w14:paraId="18F5BBD8"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1,65</w:t>
            </w:r>
          </w:p>
        </w:tc>
        <w:tc>
          <w:tcPr>
            <w:tcW w:w="1960" w:type="dxa"/>
            <w:tcBorders>
              <w:top w:val="nil"/>
              <w:left w:val="nil"/>
              <w:bottom w:val="single" w:sz="4" w:space="0" w:color="auto"/>
              <w:right w:val="single" w:sz="4" w:space="0" w:color="auto"/>
            </w:tcBorders>
            <w:shd w:val="clear" w:color="auto" w:fill="auto"/>
            <w:noWrap/>
            <w:vAlign w:val="bottom"/>
            <w:hideMark/>
          </w:tcPr>
          <w:p w14:paraId="263400B9"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1,641</w:t>
            </w:r>
          </w:p>
        </w:tc>
      </w:tr>
      <w:tr w:rsidR="00E42858" w:rsidRPr="00E42858" w14:paraId="297BC453"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16B735"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w:t>
            </w:r>
          </w:p>
        </w:tc>
        <w:tc>
          <w:tcPr>
            <w:tcW w:w="1960" w:type="dxa"/>
            <w:tcBorders>
              <w:top w:val="nil"/>
              <w:left w:val="nil"/>
              <w:bottom w:val="single" w:sz="4" w:space="0" w:color="auto"/>
              <w:right w:val="single" w:sz="4" w:space="0" w:color="auto"/>
            </w:tcBorders>
            <w:shd w:val="clear" w:color="auto" w:fill="auto"/>
            <w:noWrap/>
            <w:vAlign w:val="bottom"/>
            <w:hideMark/>
          </w:tcPr>
          <w:p w14:paraId="4B7F5FB8"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1,716</w:t>
            </w:r>
          </w:p>
        </w:tc>
        <w:tc>
          <w:tcPr>
            <w:tcW w:w="1960" w:type="dxa"/>
            <w:tcBorders>
              <w:top w:val="nil"/>
              <w:left w:val="nil"/>
              <w:bottom w:val="single" w:sz="4" w:space="0" w:color="auto"/>
              <w:right w:val="single" w:sz="4" w:space="0" w:color="auto"/>
            </w:tcBorders>
            <w:shd w:val="clear" w:color="auto" w:fill="auto"/>
            <w:noWrap/>
            <w:vAlign w:val="bottom"/>
            <w:hideMark/>
          </w:tcPr>
          <w:p w14:paraId="7087EC29"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1,708</w:t>
            </w:r>
          </w:p>
        </w:tc>
      </w:tr>
      <w:tr w:rsidR="00E42858" w:rsidRPr="00E42858" w14:paraId="6FB1659D"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277F7E"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3</w:t>
            </w:r>
          </w:p>
        </w:tc>
        <w:tc>
          <w:tcPr>
            <w:tcW w:w="1960" w:type="dxa"/>
            <w:tcBorders>
              <w:top w:val="nil"/>
              <w:left w:val="nil"/>
              <w:bottom w:val="single" w:sz="4" w:space="0" w:color="auto"/>
              <w:right w:val="single" w:sz="4" w:space="0" w:color="auto"/>
            </w:tcBorders>
            <w:shd w:val="clear" w:color="auto" w:fill="auto"/>
            <w:noWrap/>
            <w:vAlign w:val="bottom"/>
            <w:hideMark/>
          </w:tcPr>
          <w:p w14:paraId="6252C85B"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1,848</w:t>
            </w:r>
          </w:p>
        </w:tc>
        <w:tc>
          <w:tcPr>
            <w:tcW w:w="1960" w:type="dxa"/>
            <w:tcBorders>
              <w:top w:val="nil"/>
              <w:left w:val="nil"/>
              <w:bottom w:val="single" w:sz="4" w:space="0" w:color="auto"/>
              <w:right w:val="single" w:sz="4" w:space="0" w:color="auto"/>
            </w:tcBorders>
            <w:shd w:val="clear" w:color="auto" w:fill="auto"/>
            <w:noWrap/>
            <w:vAlign w:val="bottom"/>
            <w:hideMark/>
          </w:tcPr>
          <w:p w14:paraId="1CDD451F"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1,841</w:t>
            </w:r>
          </w:p>
        </w:tc>
      </w:tr>
      <w:tr w:rsidR="00E42858" w:rsidRPr="00E42858" w14:paraId="018ED199"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3943073"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5</w:t>
            </w:r>
          </w:p>
        </w:tc>
        <w:tc>
          <w:tcPr>
            <w:tcW w:w="1960" w:type="dxa"/>
            <w:tcBorders>
              <w:top w:val="nil"/>
              <w:left w:val="nil"/>
              <w:bottom w:val="single" w:sz="4" w:space="0" w:color="auto"/>
              <w:right w:val="single" w:sz="4" w:space="0" w:color="auto"/>
            </w:tcBorders>
            <w:shd w:val="clear" w:color="auto" w:fill="auto"/>
            <w:noWrap/>
            <w:vAlign w:val="bottom"/>
            <w:hideMark/>
          </w:tcPr>
          <w:p w14:paraId="67135B5B"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1,98</w:t>
            </w:r>
          </w:p>
        </w:tc>
        <w:tc>
          <w:tcPr>
            <w:tcW w:w="1960" w:type="dxa"/>
            <w:tcBorders>
              <w:top w:val="nil"/>
              <w:left w:val="nil"/>
              <w:bottom w:val="single" w:sz="4" w:space="0" w:color="auto"/>
              <w:right w:val="single" w:sz="4" w:space="0" w:color="auto"/>
            </w:tcBorders>
            <w:shd w:val="clear" w:color="auto" w:fill="auto"/>
            <w:noWrap/>
            <w:vAlign w:val="bottom"/>
            <w:hideMark/>
          </w:tcPr>
          <w:p w14:paraId="6CA49902"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1,972</w:t>
            </w:r>
          </w:p>
        </w:tc>
      </w:tr>
      <w:tr w:rsidR="00E42858" w:rsidRPr="00E42858" w14:paraId="47AE39FA"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F0B9566"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10</w:t>
            </w:r>
          </w:p>
        </w:tc>
        <w:tc>
          <w:tcPr>
            <w:tcW w:w="1960" w:type="dxa"/>
            <w:tcBorders>
              <w:top w:val="nil"/>
              <w:left w:val="nil"/>
              <w:bottom w:val="single" w:sz="4" w:space="0" w:color="auto"/>
              <w:right w:val="single" w:sz="4" w:space="0" w:color="auto"/>
            </w:tcBorders>
            <w:shd w:val="clear" w:color="auto" w:fill="auto"/>
            <w:noWrap/>
            <w:vAlign w:val="bottom"/>
            <w:hideMark/>
          </w:tcPr>
          <w:p w14:paraId="5A6F5A72"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2,31</w:t>
            </w:r>
          </w:p>
        </w:tc>
        <w:tc>
          <w:tcPr>
            <w:tcW w:w="1960" w:type="dxa"/>
            <w:tcBorders>
              <w:top w:val="nil"/>
              <w:left w:val="nil"/>
              <w:bottom w:val="single" w:sz="4" w:space="0" w:color="auto"/>
              <w:right w:val="single" w:sz="4" w:space="0" w:color="auto"/>
            </w:tcBorders>
            <w:shd w:val="clear" w:color="auto" w:fill="auto"/>
            <w:noWrap/>
            <w:vAlign w:val="bottom"/>
            <w:hideMark/>
          </w:tcPr>
          <w:p w14:paraId="7CEDBE66"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2,304</w:t>
            </w:r>
          </w:p>
        </w:tc>
      </w:tr>
      <w:tr w:rsidR="00E42858" w:rsidRPr="00E42858" w14:paraId="29A40BFE" w14:textId="77777777" w:rsidTr="00E4285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F30D75"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15</w:t>
            </w:r>
          </w:p>
        </w:tc>
        <w:tc>
          <w:tcPr>
            <w:tcW w:w="1960" w:type="dxa"/>
            <w:tcBorders>
              <w:top w:val="nil"/>
              <w:left w:val="nil"/>
              <w:bottom w:val="single" w:sz="4" w:space="0" w:color="auto"/>
              <w:right w:val="single" w:sz="4" w:space="0" w:color="auto"/>
            </w:tcBorders>
            <w:shd w:val="clear" w:color="auto" w:fill="auto"/>
            <w:noWrap/>
            <w:vAlign w:val="bottom"/>
            <w:hideMark/>
          </w:tcPr>
          <w:p w14:paraId="6457E89D"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2,64</w:t>
            </w:r>
          </w:p>
        </w:tc>
        <w:tc>
          <w:tcPr>
            <w:tcW w:w="1960" w:type="dxa"/>
            <w:tcBorders>
              <w:top w:val="nil"/>
              <w:left w:val="nil"/>
              <w:bottom w:val="single" w:sz="4" w:space="0" w:color="auto"/>
              <w:right w:val="single" w:sz="4" w:space="0" w:color="auto"/>
            </w:tcBorders>
            <w:shd w:val="clear" w:color="auto" w:fill="auto"/>
            <w:noWrap/>
            <w:vAlign w:val="bottom"/>
            <w:hideMark/>
          </w:tcPr>
          <w:p w14:paraId="1B83C833" w14:textId="77777777" w:rsidR="00E42858" w:rsidRPr="00E42858" w:rsidRDefault="00E42858" w:rsidP="00E42858">
            <w:pPr>
              <w:spacing w:line="240" w:lineRule="auto"/>
              <w:jc w:val="right"/>
              <w:rPr>
                <w:rFonts w:ascii="Calibri" w:eastAsia="Times New Roman" w:hAnsi="Calibri" w:cs="Calibri"/>
                <w:color w:val="000000"/>
              </w:rPr>
            </w:pPr>
            <w:r w:rsidRPr="00E42858">
              <w:rPr>
                <w:rFonts w:ascii="Calibri" w:eastAsia="Times New Roman" w:hAnsi="Calibri" w:cs="Calibri"/>
                <w:color w:val="000000"/>
              </w:rPr>
              <w:t>2,635</w:t>
            </w:r>
          </w:p>
        </w:tc>
      </w:tr>
    </w:tbl>
    <w:p w14:paraId="27A103B1" w14:textId="77777777" w:rsidR="00E42858" w:rsidRDefault="00E42858" w:rsidP="00F83AB3"/>
    <w:p w14:paraId="446E6294" w14:textId="6F8100D6" w:rsidR="00F83AB3" w:rsidRPr="00132274" w:rsidRDefault="00132274" w:rsidP="00F83AB3">
      <w:pPr>
        <w:rPr>
          <w:b/>
          <w:bCs/>
        </w:rPr>
      </w:pPr>
      <w:r w:rsidRPr="00132274">
        <w:rPr>
          <w:b/>
          <w:bCs/>
        </w:rPr>
        <w:t>Result: Pass</w:t>
      </w:r>
    </w:p>
    <w:p w14:paraId="307D555D" w14:textId="362100CC" w:rsidR="00AA1AB1" w:rsidRDefault="00992380" w:rsidP="00AA1AB1">
      <w:r>
        <w:t xml:space="preserve">Target </w:t>
      </w:r>
      <w:r w:rsidR="00850531">
        <w:t>voltage values and measured values show minimal deviation</w:t>
      </w:r>
      <w:r w:rsidR="0080312A">
        <w:t>.</w:t>
      </w:r>
      <w:r w:rsidR="00850531">
        <w:t xml:space="preserve"> </w:t>
      </w:r>
      <w:r w:rsidR="0080312A">
        <w:t>T</w:t>
      </w:r>
      <w:r w:rsidR="00850531">
        <w:t xml:space="preserve">he circuits perform as expected and the </w:t>
      </w:r>
      <w:r w:rsidR="0097411E">
        <w:t xml:space="preserve">calculation </w:t>
      </w:r>
      <w:r w:rsidR="00850531">
        <w:t xml:space="preserve">models </w:t>
      </w:r>
      <w:r w:rsidR="0097411E">
        <w:t>used</w:t>
      </w:r>
      <w:r w:rsidR="00CD018D">
        <w:t xml:space="preserve"> to translate ADC readings to voltage values </w:t>
      </w:r>
      <w:r w:rsidR="00164B92">
        <w:t>work.</w:t>
      </w:r>
    </w:p>
    <w:p w14:paraId="721A9CC8" w14:textId="77777777" w:rsidR="00132274" w:rsidRPr="00AA1AB1" w:rsidRDefault="00132274" w:rsidP="00AA1AB1"/>
    <w:p w14:paraId="4EFDD067" w14:textId="3E343449" w:rsidR="00A36492" w:rsidRDefault="00D4283A" w:rsidP="00A36492">
      <w:pPr>
        <w:pStyle w:val="Heading2"/>
      </w:pPr>
      <w:r>
        <w:t>Maximum load</w:t>
      </w:r>
      <w:r w:rsidR="00917988">
        <w:t xml:space="preserve"> </w:t>
      </w:r>
      <w:r w:rsidR="00A36492">
        <w:t>test</w:t>
      </w:r>
      <w:r w:rsidR="00760B12">
        <w:t xml:space="preserve"> for single output</w:t>
      </w:r>
    </w:p>
    <w:p w14:paraId="76DF02A7" w14:textId="69B1BF5C" w:rsidR="008E1AC6" w:rsidRDefault="00FB6E6D" w:rsidP="005D56A9">
      <w:r>
        <w:t xml:space="preserve">Maximum output load will be </w:t>
      </w:r>
      <w:r w:rsidR="00C03474">
        <w:t>drawn</w:t>
      </w:r>
      <w:r>
        <w:t xml:space="preserve"> at maximum </w:t>
      </w:r>
      <w:r w:rsidR="0063719D">
        <w:t>ambient temperature</w:t>
      </w:r>
      <w:r w:rsidR="00C03474">
        <w:t xml:space="preserve"> over </w:t>
      </w:r>
      <w:r w:rsidR="003C64A5">
        <w:t>2 h period</w:t>
      </w:r>
      <w:r w:rsidR="0063719D">
        <w:t xml:space="preserve">. </w:t>
      </w:r>
    </w:p>
    <w:p w14:paraId="1601AAEA" w14:textId="6CB8953B" w:rsidR="008E1AC6" w:rsidRDefault="00F975D0" w:rsidP="005D56A9">
      <w:r>
        <w:t xml:space="preserve">28V is supplied to </w:t>
      </w:r>
      <w:r w:rsidR="003C64A5">
        <w:t>fuse board power input. Electronic load is attached to power output</w:t>
      </w:r>
      <w:r w:rsidR="006E2BC9">
        <w:t xml:space="preserve">. The relay will be turned on manually by supplying 3,3V to the gate resistor of the relay driving </w:t>
      </w:r>
      <w:r w:rsidR="00DB08A7">
        <w:t xml:space="preserve">transistor as shown on </w:t>
      </w:r>
      <w:r w:rsidR="00DB08A7">
        <w:fldChar w:fldCharType="begin"/>
      </w:r>
      <w:r w:rsidR="00DB08A7">
        <w:instrText xml:space="preserve"> REF _Ref176251252 \h </w:instrText>
      </w:r>
      <w:r w:rsidR="00DB08A7">
        <w:fldChar w:fldCharType="separate"/>
      </w:r>
      <w:r w:rsidR="0069108D">
        <w:t xml:space="preserve">Figure </w:t>
      </w:r>
      <w:r w:rsidR="0069108D">
        <w:rPr>
          <w:noProof/>
        </w:rPr>
        <w:t>28</w:t>
      </w:r>
      <w:r w:rsidR="00DB08A7">
        <w:fldChar w:fldCharType="end"/>
      </w:r>
      <w:r w:rsidR="005F740A">
        <w:t xml:space="preserve">. </w:t>
      </w:r>
      <w:r w:rsidR="000B5092">
        <w:t xml:space="preserve">The </w:t>
      </w:r>
      <w:proofErr w:type="gramStart"/>
      <w:r w:rsidR="000B5092">
        <w:t>load</w:t>
      </w:r>
      <w:r w:rsidR="005F740A">
        <w:t xml:space="preserve"> current</w:t>
      </w:r>
      <w:proofErr w:type="gramEnd"/>
      <w:r w:rsidR="005F740A">
        <w:t xml:space="preserve"> is increased </w:t>
      </w:r>
      <w:r w:rsidR="00357CAE">
        <w:t xml:space="preserve">to 15 A and left there for 2h. 2h is sufficient for board temperature to reach </w:t>
      </w:r>
      <w:proofErr w:type="spellStart"/>
      <w:r w:rsidR="00357CAE">
        <w:t>it’s</w:t>
      </w:r>
      <w:proofErr w:type="spellEnd"/>
      <w:r w:rsidR="00357CAE">
        <w:t xml:space="preserve"> </w:t>
      </w:r>
      <w:r w:rsidR="00EA1443">
        <w:t>maximum</w:t>
      </w:r>
      <w:r w:rsidR="00C03621">
        <w:t>.</w:t>
      </w:r>
    </w:p>
    <w:p w14:paraId="45359AA9" w14:textId="77777777" w:rsidR="00C03621" w:rsidRDefault="00C03621" w:rsidP="005D56A9"/>
    <w:p w14:paraId="4BDAC9B3" w14:textId="77777777" w:rsidR="007D2649" w:rsidRDefault="007D2649" w:rsidP="007D2649">
      <w:pPr>
        <w:keepNext/>
        <w:jc w:val="center"/>
      </w:pPr>
      <w:r>
        <w:rPr>
          <w:noProof/>
        </w:rPr>
        <w:lastRenderedPageBreak/>
        <w:drawing>
          <wp:inline distT="0" distB="0" distL="0" distR="0" wp14:anchorId="4B7D2CD1" wp14:editId="4BC65827">
            <wp:extent cx="5943600" cy="3337560"/>
            <wp:effectExtent l="0" t="0" r="0" b="0"/>
            <wp:docPr id="142132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380E5EC" w14:textId="35658952" w:rsidR="00C03621" w:rsidRDefault="007D2649" w:rsidP="007D2649">
      <w:pPr>
        <w:pStyle w:val="Caption"/>
        <w:jc w:val="center"/>
      </w:pPr>
      <w:r>
        <w:t xml:space="preserve">Figure </w:t>
      </w:r>
      <w:fldSimple w:instr=" SEQ Figure \* ARABIC ">
        <w:r w:rsidR="0069108D">
          <w:rPr>
            <w:noProof/>
          </w:rPr>
          <w:t>34</w:t>
        </w:r>
      </w:fldSimple>
      <w:r>
        <w:t>: Output load test setup</w:t>
      </w:r>
    </w:p>
    <w:p w14:paraId="6A514B65" w14:textId="04EB33A9" w:rsidR="007D2649" w:rsidRDefault="00CB57E7" w:rsidP="007D2649">
      <w:pPr>
        <w:rPr>
          <w:rFonts w:ascii="Arial" w:hAnsi="Arial" w:cs="Arial"/>
        </w:rPr>
      </w:pPr>
      <w:r>
        <w:t xml:space="preserve">Output operation was checked </w:t>
      </w:r>
      <w:r w:rsidR="00FE745F">
        <w:t>before</w:t>
      </w:r>
      <w:r w:rsidR="00275988">
        <w:t xml:space="preserve"> the test and again after 2h at </w:t>
      </w:r>
      <w:r w:rsidR="009F32CF">
        <w:t xml:space="preserve">60 </w:t>
      </w:r>
      <w:r w:rsidR="009F32CF">
        <w:rPr>
          <w:rFonts w:ascii="Arial" w:hAnsi="Arial" w:cs="Arial"/>
        </w:rPr>
        <w:t>°C</w:t>
      </w:r>
      <w:r w:rsidR="00002B5D">
        <w:rPr>
          <w:rFonts w:ascii="Arial" w:hAnsi="Arial" w:cs="Arial"/>
        </w:rPr>
        <w:t xml:space="preserve">. Output operation is checked with 1A </w:t>
      </w:r>
    </w:p>
    <w:p w14:paraId="5ACBB5BF" w14:textId="77777777" w:rsidR="00002B5D" w:rsidRDefault="00002B5D" w:rsidP="007D2649">
      <w:pPr>
        <w:rPr>
          <w:rFonts w:ascii="Arial" w:hAnsi="Arial" w:cs="Arial"/>
        </w:rPr>
      </w:pPr>
    </w:p>
    <w:p w14:paraId="5AE53249" w14:textId="27EB31BE" w:rsidR="00002B5D" w:rsidRPr="00F24380" w:rsidRDefault="00002B5D" w:rsidP="007D2649">
      <w:pPr>
        <w:rPr>
          <w:rFonts w:ascii="Arial" w:hAnsi="Arial" w:cs="Arial"/>
          <w:b/>
          <w:bCs/>
        </w:rPr>
      </w:pPr>
      <w:r w:rsidRPr="00F24380">
        <w:rPr>
          <w:rFonts w:ascii="Arial" w:hAnsi="Arial" w:cs="Arial"/>
          <w:b/>
          <w:bCs/>
        </w:rPr>
        <w:t>Result:</w:t>
      </w:r>
      <w:r w:rsidR="00F24380" w:rsidRPr="00F24380">
        <w:rPr>
          <w:rFonts w:ascii="Arial" w:hAnsi="Arial" w:cs="Arial"/>
          <w:b/>
          <w:bCs/>
        </w:rPr>
        <w:t xml:space="preserve"> Passed</w:t>
      </w:r>
    </w:p>
    <w:p w14:paraId="72F18F4F" w14:textId="33691B85" w:rsidR="009B11D2" w:rsidRDefault="00F24380" w:rsidP="005D56A9">
      <w:r>
        <w:t xml:space="preserve">After 2h under maximum load under maximum temperature the 15A fuse had not blown, relay operated normally and </w:t>
      </w:r>
      <w:r w:rsidR="000D7EFB">
        <w:t>no signs of excessive heat dissipation on PCB or connectors can be detected.</w:t>
      </w:r>
    </w:p>
    <w:p w14:paraId="23BD83C5" w14:textId="77777777" w:rsidR="00F24380" w:rsidRDefault="00F24380" w:rsidP="005D56A9"/>
    <w:p w14:paraId="68A5E690" w14:textId="47B71B2E" w:rsidR="009B11D2" w:rsidRDefault="009B11D2" w:rsidP="009B11D2">
      <w:pPr>
        <w:pStyle w:val="Heading2"/>
      </w:pPr>
      <w:r>
        <w:t>Overload test</w:t>
      </w:r>
    </w:p>
    <w:p w14:paraId="045D1311" w14:textId="49344582" w:rsidR="009B11D2" w:rsidRDefault="009B11D2" w:rsidP="009B11D2">
      <w:r>
        <w:t xml:space="preserve">With gradual load </w:t>
      </w:r>
      <w:r w:rsidR="0038349C">
        <w:t>increase</w:t>
      </w:r>
      <w:r w:rsidR="007212E8">
        <w:t>. Not implemented in SW at time of validation.</w:t>
      </w:r>
    </w:p>
    <w:p w14:paraId="1CC2F886" w14:textId="77777777" w:rsidR="0038349C" w:rsidRDefault="0038349C" w:rsidP="009B11D2"/>
    <w:p w14:paraId="6256AA83" w14:textId="54FA233B" w:rsidR="0038349C" w:rsidRDefault="0038349C" w:rsidP="0038349C">
      <w:pPr>
        <w:pStyle w:val="Heading2"/>
      </w:pPr>
      <w:r>
        <w:t>Output short circuit test</w:t>
      </w:r>
    </w:p>
    <w:p w14:paraId="462CC467" w14:textId="6A1B0705" w:rsidR="006B5F8F" w:rsidRDefault="006A5293" w:rsidP="0038349C">
      <w:r>
        <w:t>Output overcurrent and short-circuit protection</w:t>
      </w:r>
      <w:r w:rsidR="007212E8">
        <w:t>.</w:t>
      </w:r>
      <w:r>
        <w:t xml:space="preserve"> </w:t>
      </w:r>
      <w:r w:rsidR="007212E8">
        <w:t>Not implemented in SW at time of validation.</w:t>
      </w:r>
    </w:p>
    <w:p w14:paraId="09FD3F84" w14:textId="77777777" w:rsidR="006B5F8F" w:rsidRDefault="006B5F8F" w:rsidP="0038349C"/>
    <w:p w14:paraId="1AE3F859" w14:textId="77777777" w:rsidR="006B5F8F" w:rsidRDefault="006B5F8F" w:rsidP="0038349C"/>
    <w:p w14:paraId="7BC1BB3D" w14:textId="1C1B27B3" w:rsidR="0038349C" w:rsidRDefault="00565205" w:rsidP="009F6063">
      <w:pPr>
        <w:pStyle w:val="Heading2"/>
      </w:pPr>
      <w:r>
        <w:t>Fully loaded system with added short circuit.</w:t>
      </w:r>
    </w:p>
    <w:p w14:paraId="0EB879CD" w14:textId="4D873BC2" w:rsidR="00565205" w:rsidRDefault="00565205" w:rsidP="00565205">
      <w:r>
        <w:t>D</w:t>
      </w:r>
      <w:r w:rsidR="00F84634">
        <w:t xml:space="preserve">raw maximum load and then add short circuit. Will input connector and </w:t>
      </w:r>
      <w:r w:rsidR="00CF4239">
        <w:t>busbars survive.</w:t>
      </w:r>
    </w:p>
    <w:p w14:paraId="18501F67" w14:textId="112B3EA8" w:rsidR="00486E39" w:rsidRDefault="00DD0C87" w:rsidP="00486E39">
      <w:pPr>
        <w:pStyle w:val="Heading1"/>
      </w:pPr>
      <w:r>
        <w:t>Diagnostics functions</w:t>
      </w:r>
    </w:p>
    <w:p w14:paraId="447CD120" w14:textId="2BDA03E6" w:rsidR="00F2092B" w:rsidRPr="00F2092B" w:rsidRDefault="00D67217" w:rsidP="00F329ED">
      <w:r>
        <w:t>Functions not yet implemented in SW</w:t>
      </w:r>
    </w:p>
    <w:p w14:paraId="56A40B6D" w14:textId="5E55E564" w:rsidR="00F354C7" w:rsidRDefault="00F354C7" w:rsidP="00F354C7">
      <w:pPr>
        <w:pStyle w:val="Heading1"/>
      </w:pPr>
      <w:r>
        <w:lastRenderedPageBreak/>
        <w:t>Functional tests</w:t>
      </w:r>
    </w:p>
    <w:p w14:paraId="6D4D6497" w14:textId="77777777" w:rsidR="00F354C7" w:rsidRDefault="00F354C7" w:rsidP="00F354C7"/>
    <w:p w14:paraId="511976A6" w14:textId="28052003" w:rsidR="00F354C7" w:rsidRDefault="00F354C7" w:rsidP="00F354C7">
      <w:pPr>
        <w:pStyle w:val="Heading2"/>
      </w:pPr>
      <w:r>
        <w:t>Buttons</w:t>
      </w:r>
    </w:p>
    <w:p w14:paraId="22FDCFF5" w14:textId="5E4C229E" w:rsidR="00F354C7" w:rsidRDefault="00F354C7" w:rsidP="00F354C7">
      <w:r>
        <w:t xml:space="preserve">Each button switches corresponding relay and </w:t>
      </w:r>
      <w:r w:rsidR="00994DD6">
        <w:t>appropriate LED acts accordingly.</w:t>
      </w:r>
    </w:p>
    <w:p w14:paraId="64312DE7" w14:textId="77777777" w:rsidR="00994DD6" w:rsidRDefault="00994DD6" w:rsidP="00F354C7"/>
    <w:p w14:paraId="13FB67BC" w14:textId="1771AA04" w:rsidR="00994DD6" w:rsidRDefault="00994DD6" w:rsidP="00994DD6">
      <w:pPr>
        <w:pStyle w:val="Heading2"/>
      </w:pPr>
      <w:r>
        <w:t>LED’s</w:t>
      </w:r>
    </w:p>
    <w:p w14:paraId="14382DAA" w14:textId="05009F65" w:rsidR="00994DD6" w:rsidRDefault="00994DD6" w:rsidP="00994DD6">
      <w:r>
        <w:t xml:space="preserve">LED’s </w:t>
      </w:r>
      <w:r w:rsidR="007D334D">
        <w:t>show on, off, and fault modes.</w:t>
      </w:r>
    </w:p>
    <w:p w14:paraId="11F51259" w14:textId="715E2F02" w:rsidR="00C106A8" w:rsidRDefault="00156F14" w:rsidP="00994DD6">
      <w:r>
        <w:t xml:space="preserve">Check LED DATA </w:t>
      </w:r>
      <w:r w:rsidR="00C106A8">
        <w:t>signal shape. Oscilloscope image.</w:t>
      </w:r>
    </w:p>
    <w:p w14:paraId="032FB397" w14:textId="77777777" w:rsidR="00C106A8" w:rsidRDefault="00C106A8" w:rsidP="00994DD6"/>
    <w:p w14:paraId="7B40AF32" w14:textId="77777777" w:rsidR="00C106A8" w:rsidRDefault="00C106A8" w:rsidP="00994DD6"/>
    <w:p w14:paraId="07902EFB" w14:textId="77777777" w:rsidR="00C106A8" w:rsidRDefault="00C106A8" w:rsidP="00994DD6"/>
    <w:p w14:paraId="28C7CF72" w14:textId="77777777" w:rsidR="00C106A8" w:rsidRDefault="00C106A8" w:rsidP="00994DD6"/>
    <w:p w14:paraId="0A223448" w14:textId="77777777" w:rsidR="007D334D" w:rsidRPr="00994DD6" w:rsidRDefault="007D334D" w:rsidP="00994DD6"/>
    <w:sectPr w:rsidR="007D334D" w:rsidRPr="00994DD6" w:rsidSect="00AB6EE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D9014" w14:textId="77777777" w:rsidR="00A7184A" w:rsidRDefault="00A7184A" w:rsidP="00190EC6">
      <w:r>
        <w:separator/>
      </w:r>
    </w:p>
  </w:endnote>
  <w:endnote w:type="continuationSeparator" w:id="0">
    <w:p w14:paraId="58C757B0" w14:textId="77777777" w:rsidR="00A7184A" w:rsidRDefault="00A7184A" w:rsidP="00190EC6">
      <w:r>
        <w:continuationSeparator/>
      </w:r>
    </w:p>
  </w:endnote>
  <w:endnote w:type="continuationNotice" w:id="1">
    <w:p w14:paraId="1719BFE0" w14:textId="77777777" w:rsidR="00A7184A" w:rsidRDefault="00A7184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3CAB" w14:textId="77777777" w:rsidR="00620037" w:rsidRDefault="00620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AF45" w14:textId="77777777" w:rsidR="000B5363" w:rsidRDefault="000B5363">
    <w:pPr>
      <w:pStyle w:val="Footer"/>
    </w:pPr>
    <w:r>
      <w:ptab w:relativeTo="margin" w:alignment="center" w:leader="none"/>
    </w:r>
    <w:r>
      <w:t>info@krakul.eu</w:t>
    </w:r>
    <w:r>
      <w:ptab w:relativeTo="margin" w:alignment="right" w:leader="none"/>
    </w:r>
    <w:r w:rsidRPr="000B5363">
      <w:fldChar w:fldCharType="begin"/>
    </w:r>
    <w:r w:rsidRPr="000B5363">
      <w:instrText xml:space="preserve"> PAGE   \* MERGEFORMAT </w:instrText>
    </w:r>
    <w:r w:rsidRPr="000B5363">
      <w:fldChar w:fldCharType="separate"/>
    </w:r>
    <w:r w:rsidRPr="000B5363">
      <w:rPr>
        <w:noProof/>
      </w:rPr>
      <w:t>1</w:t>
    </w:r>
    <w:r w:rsidRPr="000B536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785E" w14:textId="77777777" w:rsidR="00620037" w:rsidRDefault="00620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C761" w14:textId="77777777" w:rsidR="00A7184A" w:rsidRDefault="00A7184A" w:rsidP="00190EC6">
      <w:r>
        <w:separator/>
      </w:r>
    </w:p>
  </w:footnote>
  <w:footnote w:type="continuationSeparator" w:id="0">
    <w:p w14:paraId="0AF255BE" w14:textId="77777777" w:rsidR="00A7184A" w:rsidRDefault="00A7184A" w:rsidP="00190EC6">
      <w:r>
        <w:continuationSeparator/>
      </w:r>
    </w:p>
  </w:footnote>
  <w:footnote w:type="continuationNotice" w:id="1">
    <w:p w14:paraId="7FEAECF5" w14:textId="77777777" w:rsidR="00A7184A" w:rsidRDefault="00A7184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76BE" w14:textId="77777777" w:rsidR="00620037" w:rsidRDefault="00620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90EC6" w14:paraId="2204C258" w14:textId="77777777" w:rsidTr="00190EC6">
      <w:tc>
        <w:tcPr>
          <w:tcW w:w="2337" w:type="dxa"/>
          <w:vMerge w:val="restart"/>
        </w:tcPr>
        <w:p w14:paraId="6D9AAA26" w14:textId="77777777" w:rsidR="00190EC6" w:rsidRDefault="00190EC6" w:rsidP="00190EC6">
          <w:pPr>
            <w:pStyle w:val="Header"/>
          </w:pPr>
          <w:r>
            <w:rPr>
              <w:noProof/>
            </w:rPr>
            <w:drawing>
              <wp:inline distT="0" distB="0" distL="0" distR="0" wp14:anchorId="7E6178D2" wp14:editId="7C650C24">
                <wp:extent cx="1219200" cy="628650"/>
                <wp:effectExtent l="0" t="0" r="0" b="0"/>
                <wp:docPr id="1" name="Picture 1" descr="Krakul logo läbipaistvad tä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t 1" descr="Krakul logo läbipaistvad täh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19200" cy="628650"/>
                        </a:xfrm>
                        <a:prstGeom prst="rect">
                          <a:avLst/>
                        </a:prstGeom>
                        <a:noFill/>
                        <a:ln>
                          <a:noFill/>
                        </a:ln>
                      </pic:spPr>
                    </pic:pic>
                  </a:graphicData>
                </a:graphic>
              </wp:inline>
            </w:drawing>
          </w:r>
        </w:p>
      </w:tc>
      <w:tc>
        <w:tcPr>
          <w:tcW w:w="2337" w:type="dxa"/>
        </w:tcPr>
        <w:p w14:paraId="617E53C9" w14:textId="77777777" w:rsidR="00190EC6" w:rsidRDefault="00190EC6" w:rsidP="00190EC6">
          <w:pPr>
            <w:pStyle w:val="Header"/>
          </w:pPr>
          <w:r>
            <w:t>Project nr</w:t>
          </w:r>
        </w:p>
      </w:tc>
      <w:tc>
        <w:tcPr>
          <w:tcW w:w="2338" w:type="dxa"/>
        </w:tcPr>
        <w:p w14:paraId="46613A15" w14:textId="77777777" w:rsidR="00190EC6" w:rsidRDefault="00190EC6" w:rsidP="00190EC6">
          <w:pPr>
            <w:pStyle w:val="Header"/>
          </w:pPr>
          <w:r>
            <w:t>Document</w:t>
          </w:r>
        </w:p>
      </w:tc>
      <w:tc>
        <w:tcPr>
          <w:tcW w:w="2338" w:type="dxa"/>
        </w:tcPr>
        <w:p w14:paraId="1AFE1F55" w14:textId="77777777" w:rsidR="00190EC6" w:rsidRDefault="00190EC6" w:rsidP="00190EC6">
          <w:pPr>
            <w:pStyle w:val="Header"/>
          </w:pPr>
          <w:r>
            <w:t>Author</w:t>
          </w:r>
        </w:p>
      </w:tc>
    </w:tr>
    <w:tr w:rsidR="00190EC6" w14:paraId="2A7F9B06" w14:textId="77777777" w:rsidTr="00190EC6">
      <w:tc>
        <w:tcPr>
          <w:tcW w:w="2337" w:type="dxa"/>
          <w:vMerge/>
        </w:tcPr>
        <w:p w14:paraId="2BA061DE" w14:textId="77777777" w:rsidR="00190EC6" w:rsidRDefault="00190EC6" w:rsidP="00190EC6">
          <w:pPr>
            <w:pStyle w:val="Header"/>
            <w:rPr>
              <w:noProof/>
            </w:rPr>
          </w:pPr>
        </w:p>
      </w:tc>
      <w:tc>
        <w:tcPr>
          <w:tcW w:w="2337" w:type="dxa"/>
        </w:tcPr>
        <w:p w14:paraId="42D74875" w14:textId="50CA7558" w:rsidR="00190EC6" w:rsidRDefault="00190EC6" w:rsidP="00190EC6">
          <w:pPr>
            <w:pStyle w:val="Header"/>
          </w:pPr>
          <w:r>
            <w:t>KR-</w:t>
          </w:r>
          <w:r w:rsidR="00E87F6E">
            <w:t>Df-00</w:t>
          </w:r>
        </w:p>
      </w:tc>
      <w:tc>
        <w:tcPr>
          <w:tcW w:w="2338" w:type="dxa"/>
        </w:tcPr>
        <w:p w14:paraId="58037CEE" w14:textId="489BB6CD" w:rsidR="00620037" w:rsidRDefault="00BA1539" w:rsidP="00190EC6">
          <w:pPr>
            <w:pStyle w:val="Header"/>
          </w:pPr>
          <w:r>
            <w:t>Fuse board V</w:t>
          </w:r>
          <w:r w:rsidR="00620037">
            <w:t>1</w:t>
          </w:r>
          <w:r>
            <w:t xml:space="preserve"> </w:t>
          </w:r>
          <w:r w:rsidR="00620037">
            <w:t>Design Verification</w:t>
          </w:r>
        </w:p>
      </w:tc>
      <w:tc>
        <w:tcPr>
          <w:tcW w:w="2338" w:type="dxa"/>
        </w:tcPr>
        <w:p w14:paraId="622B198A" w14:textId="734F7411" w:rsidR="00190EC6" w:rsidRDefault="00620037" w:rsidP="00190EC6">
          <w:pPr>
            <w:pStyle w:val="Header"/>
          </w:pPr>
          <w:r>
            <w:t>Tom-Tristan Ots</w:t>
          </w:r>
        </w:p>
      </w:tc>
    </w:tr>
  </w:tbl>
  <w:p w14:paraId="7C6B117D" w14:textId="77777777" w:rsidR="00190EC6" w:rsidRDefault="00190EC6" w:rsidP="00190E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4AE8" w14:textId="77777777" w:rsidR="00620037" w:rsidRDefault="0062003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323D"/>
    <w:multiLevelType w:val="hybridMultilevel"/>
    <w:tmpl w:val="3230A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41458"/>
    <w:multiLevelType w:val="hybridMultilevel"/>
    <w:tmpl w:val="16FC18C2"/>
    <w:lvl w:ilvl="0" w:tplc="1916A402">
      <w:start w:val="1"/>
      <w:numFmt w:val="bullet"/>
      <w:lvlText w:val=""/>
      <w:lvlJc w:val="left"/>
      <w:pPr>
        <w:ind w:left="720" w:hanging="360"/>
      </w:pPr>
      <w:rPr>
        <w:rFonts w:ascii="Symbol" w:hAnsi="Symbol" w:hint="default"/>
      </w:rPr>
    </w:lvl>
    <w:lvl w:ilvl="1" w:tplc="59F44E30">
      <w:start w:val="1"/>
      <w:numFmt w:val="bullet"/>
      <w:lvlText w:val="o"/>
      <w:lvlJc w:val="left"/>
      <w:pPr>
        <w:ind w:left="1440" w:hanging="360"/>
      </w:pPr>
      <w:rPr>
        <w:rFonts w:ascii="Courier New" w:hAnsi="Courier New" w:hint="default"/>
      </w:rPr>
    </w:lvl>
    <w:lvl w:ilvl="2" w:tplc="E2126F22">
      <w:start w:val="1"/>
      <w:numFmt w:val="bullet"/>
      <w:lvlText w:val=""/>
      <w:lvlJc w:val="left"/>
      <w:pPr>
        <w:ind w:left="2160" w:hanging="360"/>
      </w:pPr>
      <w:rPr>
        <w:rFonts w:ascii="Wingdings" w:hAnsi="Wingdings" w:hint="default"/>
      </w:rPr>
    </w:lvl>
    <w:lvl w:ilvl="3" w:tplc="E7E25FA4">
      <w:start w:val="1"/>
      <w:numFmt w:val="bullet"/>
      <w:lvlText w:val=""/>
      <w:lvlJc w:val="left"/>
      <w:pPr>
        <w:ind w:left="2880" w:hanging="360"/>
      </w:pPr>
      <w:rPr>
        <w:rFonts w:ascii="Symbol" w:hAnsi="Symbol" w:hint="default"/>
      </w:rPr>
    </w:lvl>
    <w:lvl w:ilvl="4" w:tplc="7A601332">
      <w:start w:val="1"/>
      <w:numFmt w:val="bullet"/>
      <w:lvlText w:val="o"/>
      <w:lvlJc w:val="left"/>
      <w:pPr>
        <w:ind w:left="3600" w:hanging="360"/>
      </w:pPr>
      <w:rPr>
        <w:rFonts w:ascii="Courier New" w:hAnsi="Courier New" w:hint="default"/>
      </w:rPr>
    </w:lvl>
    <w:lvl w:ilvl="5" w:tplc="DD583B44">
      <w:start w:val="1"/>
      <w:numFmt w:val="bullet"/>
      <w:lvlText w:val=""/>
      <w:lvlJc w:val="left"/>
      <w:pPr>
        <w:ind w:left="4320" w:hanging="360"/>
      </w:pPr>
      <w:rPr>
        <w:rFonts w:ascii="Wingdings" w:hAnsi="Wingdings" w:hint="default"/>
      </w:rPr>
    </w:lvl>
    <w:lvl w:ilvl="6" w:tplc="E844022A">
      <w:start w:val="1"/>
      <w:numFmt w:val="bullet"/>
      <w:lvlText w:val=""/>
      <w:lvlJc w:val="left"/>
      <w:pPr>
        <w:ind w:left="5040" w:hanging="360"/>
      </w:pPr>
      <w:rPr>
        <w:rFonts w:ascii="Symbol" w:hAnsi="Symbol" w:hint="default"/>
      </w:rPr>
    </w:lvl>
    <w:lvl w:ilvl="7" w:tplc="4B86B080">
      <w:start w:val="1"/>
      <w:numFmt w:val="bullet"/>
      <w:lvlText w:val="o"/>
      <w:lvlJc w:val="left"/>
      <w:pPr>
        <w:ind w:left="5760" w:hanging="360"/>
      </w:pPr>
      <w:rPr>
        <w:rFonts w:ascii="Courier New" w:hAnsi="Courier New" w:hint="default"/>
      </w:rPr>
    </w:lvl>
    <w:lvl w:ilvl="8" w:tplc="AD6691E0">
      <w:start w:val="1"/>
      <w:numFmt w:val="bullet"/>
      <w:lvlText w:val=""/>
      <w:lvlJc w:val="left"/>
      <w:pPr>
        <w:ind w:left="6480" w:hanging="360"/>
      </w:pPr>
      <w:rPr>
        <w:rFonts w:ascii="Wingdings" w:hAnsi="Wingdings" w:hint="default"/>
      </w:rPr>
    </w:lvl>
  </w:abstractNum>
  <w:abstractNum w:abstractNumId="2" w15:restartNumberingAfterBreak="0">
    <w:nsid w:val="3EF570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1974C9"/>
    <w:multiLevelType w:val="multilevel"/>
    <w:tmpl w:val="775A53AA"/>
    <w:styleLink w:val="Numberedheader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384EC8F"/>
    <w:multiLevelType w:val="hybridMultilevel"/>
    <w:tmpl w:val="BBA0661C"/>
    <w:lvl w:ilvl="0" w:tplc="C834043A">
      <w:start w:val="1"/>
      <w:numFmt w:val="bullet"/>
      <w:lvlText w:val=""/>
      <w:lvlJc w:val="left"/>
      <w:pPr>
        <w:ind w:left="720" w:hanging="360"/>
      </w:pPr>
      <w:rPr>
        <w:rFonts w:ascii="Symbol" w:hAnsi="Symbol" w:hint="default"/>
      </w:rPr>
    </w:lvl>
    <w:lvl w:ilvl="1" w:tplc="852E9B56">
      <w:start w:val="1"/>
      <w:numFmt w:val="bullet"/>
      <w:lvlText w:val="o"/>
      <w:lvlJc w:val="left"/>
      <w:pPr>
        <w:ind w:left="1440" w:hanging="360"/>
      </w:pPr>
      <w:rPr>
        <w:rFonts w:ascii="Courier New" w:hAnsi="Courier New" w:hint="default"/>
      </w:rPr>
    </w:lvl>
    <w:lvl w:ilvl="2" w:tplc="BE068F46">
      <w:start w:val="1"/>
      <w:numFmt w:val="bullet"/>
      <w:lvlText w:val=""/>
      <w:lvlJc w:val="left"/>
      <w:pPr>
        <w:ind w:left="2160" w:hanging="360"/>
      </w:pPr>
      <w:rPr>
        <w:rFonts w:ascii="Wingdings" w:hAnsi="Wingdings" w:hint="default"/>
      </w:rPr>
    </w:lvl>
    <w:lvl w:ilvl="3" w:tplc="E38AD842">
      <w:start w:val="1"/>
      <w:numFmt w:val="bullet"/>
      <w:lvlText w:val=""/>
      <w:lvlJc w:val="left"/>
      <w:pPr>
        <w:ind w:left="2880" w:hanging="360"/>
      </w:pPr>
      <w:rPr>
        <w:rFonts w:ascii="Symbol" w:hAnsi="Symbol" w:hint="default"/>
      </w:rPr>
    </w:lvl>
    <w:lvl w:ilvl="4" w:tplc="D56C3908">
      <w:start w:val="1"/>
      <w:numFmt w:val="bullet"/>
      <w:lvlText w:val="o"/>
      <w:lvlJc w:val="left"/>
      <w:pPr>
        <w:ind w:left="3600" w:hanging="360"/>
      </w:pPr>
      <w:rPr>
        <w:rFonts w:ascii="Courier New" w:hAnsi="Courier New" w:hint="default"/>
      </w:rPr>
    </w:lvl>
    <w:lvl w:ilvl="5" w:tplc="67245CE6">
      <w:start w:val="1"/>
      <w:numFmt w:val="bullet"/>
      <w:lvlText w:val=""/>
      <w:lvlJc w:val="left"/>
      <w:pPr>
        <w:ind w:left="4320" w:hanging="360"/>
      </w:pPr>
      <w:rPr>
        <w:rFonts w:ascii="Wingdings" w:hAnsi="Wingdings" w:hint="default"/>
      </w:rPr>
    </w:lvl>
    <w:lvl w:ilvl="6" w:tplc="52CCE12C">
      <w:start w:val="1"/>
      <w:numFmt w:val="bullet"/>
      <w:lvlText w:val=""/>
      <w:lvlJc w:val="left"/>
      <w:pPr>
        <w:ind w:left="5040" w:hanging="360"/>
      </w:pPr>
      <w:rPr>
        <w:rFonts w:ascii="Symbol" w:hAnsi="Symbol" w:hint="default"/>
      </w:rPr>
    </w:lvl>
    <w:lvl w:ilvl="7" w:tplc="13C60E54">
      <w:start w:val="1"/>
      <w:numFmt w:val="bullet"/>
      <w:lvlText w:val="o"/>
      <w:lvlJc w:val="left"/>
      <w:pPr>
        <w:ind w:left="5760" w:hanging="360"/>
      </w:pPr>
      <w:rPr>
        <w:rFonts w:ascii="Courier New" w:hAnsi="Courier New" w:hint="default"/>
      </w:rPr>
    </w:lvl>
    <w:lvl w:ilvl="8" w:tplc="15ACBB2E">
      <w:start w:val="1"/>
      <w:numFmt w:val="bullet"/>
      <w:lvlText w:val=""/>
      <w:lvlJc w:val="left"/>
      <w:pPr>
        <w:ind w:left="6480" w:hanging="360"/>
      </w:pPr>
      <w:rPr>
        <w:rFonts w:ascii="Wingdings" w:hAnsi="Wingdings" w:hint="default"/>
      </w:rPr>
    </w:lvl>
  </w:abstractNum>
  <w:abstractNum w:abstractNumId="5" w15:restartNumberingAfterBreak="0">
    <w:nsid w:val="52231F20"/>
    <w:multiLevelType w:val="hybridMultilevel"/>
    <w:tmpl w:val="E67CB31E"/>
    <w:lvl w:ilvl="0" w:tplc="1E562C86">
      <w:start w:val="1"/>
      <w:numFmt w:val="bullet"/>
      <w:lvlText w:val=""/>
      <w:lvlJc w:val="left"/>
      <w:pPr>
        <w:ind w:left="720" w:hanging="360"/>
      </w:pPr>
      <w:rPr>
        <w:rFonts w:ascii="Symbol" w:hAnsi="Symbol" w:hint="default"/>
      </w:rPr>
    </w:lvl>
    <w:lvl w:ilvl="1" w:tplc="7FD0C008">
      <w:start w:val="1"/>
      <w:numFmt w:val="bullet"/>
      <w:lvlText w:val="o"/>
      <w:lvlJc w:val="left"/>
      <w:pPr>
        <w:ind w:left="1440" w:hanging="360"/>
      </w:pPr>
      <w:rPr>
        <w:rFonts w:ascii="Courier New" w:hAnsi="Courier New" w:hint="default"/>
      </w:rPr>
    </w:lvl>
    <w:lvl w:ilvl="2" w:tplc="9CF6FC24">
      <w:start w:val="1"/>
      <w:numFmt w:val="bullet"/>
      <w:lvlText w:val=""/>
      <w:lvlJc w:val="left"/>
      <w:pPr>
        <w:ind w:left="2160" w:hanging="360"/>
      </w:pPr>
      <w:rPr>
        <w:rFonts w:ascii="Wingdings" w:hAnsi="Wingdings" w:hint="default"/>
      </w:rPr>
    </w:lvl>
    <w:lvl w:ilvl="3" w:tplc="AF62B976">
      <w:start w:val="1"/>
      <w:numFmt w:val="bullet"/>
      <w:lvlText w:val=""/>
      <w:lvlJc w:val="left"/>
      <w:pPr>
        <w:ind w:left="2880" w:hanging="360"/>
      </w:pPr>
      <w:rPr>
        <w:rFonts w:ascii="Symbol" w:hAnsi="Symbol" w:hint="default"/>
      </w:rPr>
    </w:lvl>
    <w:lvl w:ilvl="4" w:tplc="98DA64BC">
      <w:start w:val="1"/>
      <w:numFmt w:val="bullet"/>
      <w:lvlText w:val="o"/>
      <w:lvlJc w:val="left"/>
      <w:pPr>
        <w:ind w:left="3600" w:hanging="360"/>
      </w:pPr>
      <w:rPr>
        <w:rFonts w:ascii="Courier New" w:hAnsi="Courier New" w:hint="default"/>
      </w:rPr>
    </w:lvl>
    <w:lvl w:ilvl="5" w:tplc="E854638A">
      <w:start w:val="1"/>
      <w:numFmt w:val="bullet"/>
      <w:lvlText w:val=""/>
      <w:lvlJc w:val="left"/>
      <w:pPr>
        <w:ind w:left="4320" w:hanging="360"/>
      </w:pPr>
      <w:rPr>
        <w:rFonts w:ascii="Wingdings" w:hAnsi="Wingdings" w:hint="default"/>
      </w:rPr>
    </w:lvl>
    <w:lvl w:ilvl="6" w:tplc="44D29AA2">
      <w:start w:val="1"/>
      <w:numFmt w:val="bullet"/>
      <w:lvlText w:val=""/>
      <w:lvlJc w:val="left"/>
      <w:pPr>
        <w:ind w:left="5040" w:hanging="360"/>
      </w:pPr>
      <w:rPr>
        <w:rFonts w:ascii="Symbol" w:hAnsi="Symbol" w:hint="default"/>
      </w:rPr>
    </w:lvl>
    <w:lvl w:ilvl="7" w:tplc="E3A00136">
      <w:start w:val="1"/>
      <w:numFmt w:val="bullet"/>
      <w:lvlText w:val="o"/>
      <w:lvlJc w:val="left"/>
      <w:pPr>
        <w:ind w:left="5760" w:hanging="360"/>
      </w:pPr>
      <w:rPr>
        <w:rFonts w:ascii="Courier New" w:hAnsi="Courier New" w:hint="default"/>
      </w:rPr>
    </w:lvl>
    <w:lvl w:ilvl="8" w:tplc="C39CDA3A">
      <w:start w:val="1"/>
      <w:numFmt w:val="bullet"/>
      <w:lvlText w:val=""/>
      <w:lvlJc w:val="left"/>
      <w:pPr>
        <w:ind w:left="6480" w:hanging="360"/>
      </w:pPr>
      <w:rPr>
        <w:rFonts w:ascii="Wingdings" w:hAnsi="Wingdings" w:hint="default"/>
      </w:rPr>
    </w:lvl>
  </w:abstractNum>
  <w:abstractNum w:abstractNumId="6" w15:restartNumberingAfterBreak="0">
    <w:nsid w:val="7AFB3C37"/>
    <w:multiLevelType w:val="hybridMultilevel"/>
    <w:tmpl w:val="A6F8093C"/>
    <w:lvl w:ilvl="0" w:tplc="ACA6EC90">
      <w:start w:val="1"/>
      <w:numFmt w:val="bullet"/>
      <w:lvlText w:val=""/>
      <w:lvlJc w:val="left"/>
      <w:pPr>
        <w:ind w:left="720" w:hanging="360"/>
      </w:pPr>
      <w:rPr>
        <w:rFonts w:ascii="Symbol" w:hAnsi="Symbol" w:hint="default"/>
      </w:rPr>
    </w:lvl>
    <w:lvl w:ilvl="1" w:tplc="D092170A">
      <w:start w:val="1"/>
      <w:numFmt w:val="bullet"/>
      <w:lvlText w:val="o"/>
      <w:lvlJc w:val="left"/>
      <w:pPr>
        <w:ind w:left="1440" w:hanging="360"/>
      </w:pPr>
      <w:rPr>
        <w:rFonts w:ascii="Courier New" w:hAnsi="Courier New" w:hint="default"/>
      </w:rPr>
    </w:lvl>
    <w:lvl w:ilvl="2" w:tplc="63182BCA">
      <w:start w:val="1"/>
      <w:numFmt w:val="bullet"/>
      <w:lvlText w:val=""/>
      <w:lvlJc w:val="left"/>
      <w:pPr>
        <w:ind w:left="2160" w:hanging="360"/>
      </w:pPr>
      <w:rPr>
        <w:rFonts w:ascii="Wingdings" w:hAnsi="Wingdings" w:hint="default"/>
      </w:rPr>
    </w:lvl>
    <w:lvl w:ilvl="3" w:tplc="40F2F7E6">
      <w:start w:val="1"/>
      <w:numFmt w:val="bullet"/>
      <w:lvlText w:val=""/>
      <w:lvlJc w:val="left"/>
      <w:pPr>
        <w:ind w:left="2880" w:hanging="360"/>
      </w:pPr>
      <w:rPr>
        <w:rFonts w:ascii="Symbol" w:hAnsi="Symbol" w:hint="default"/>
      </w:rPr>
    </w:lvl>
    <w:lvl w:ilvl="4" w:tplc="DD520C5C">
      <w:start w:val="1"/>
      <w:numFmt w:val="bullet"/>
      <w:lvlText w:val="o"/>
      <w:lvlJc w:val="left"/>
      <w:pPr>
        <w:ind w:left="3600" w:hanging="360"/>
      </w:pPr>
      <w:rPr>
        <w:rFonts w:ascii="Courier New" w:hAnsi="Courier New" w:hint="default"/>
      </w:rPr>
    </w:lvl>
    <w:lvl w:ilvl="5" w:tplc="A3103746">
      <w:start w:val="1"/>
      <w:numFmt w:val="bullet"/>
      <w:lvlText w:val=""/>
      <w:lvlJc w:val="left"/>
      <w:pPr>
        <w:ind w:left="4320" w:hanging="360"/>
      </w:pPr>
      <w:rPr>
        <w:rFonts w:ascii="Wingdings" w:hAnsi="Wingdings" w:hint="default"/>
      </w:rPr>
    </w:lvl>
    <w:lvl w:ilvl="6" w:tplc="F4CE0746">
      <w:start w:val="1"/>
      <w:numFmt w:val="bullet"/>
      <w:lvlText w:val=""/>
      <w:lvlJc w:val="left"/>
      <w:pPr>
        <w:ind w:left="5040" w:hanging="360"/>
      </w:pPr>
      <w:rPr>
        <w:rFonts w:ascii="Symbol" w:hAnsi="Symbol" w:hint="default"/>
      </w:rPr>
    </w:lvl>
    <w:lvl w:ilvl="7" w:tplc="79D084A2">
      <w:start w:val="1"/>
      <w:numFmt w:val="bullet"/>
      <w:lvlText w:val="o"/>
      <w:lvlJc w:val="left"/>
      <w:pPr>
        <w:ind w:left="5760" w:hanging="360"/>
      </w:pPr>
      <w:rPr>
        <w:rFonts w:ascii="Courier New" w:hAnsi="Courier New" w:hint="default"/>
      </w:rPr>
    </w:lvl>
    <w:lvl w:ilvl="8" w:tplc="A8AA1614">
      <w:start w:val="1"/>
      <w:numFmt w:val="bullet"/>
      <w:lvlText w:val=""/>
      <w:lvlJc w:val="left"/>
      <w:pPr>
        <w:ind w:left="6480" w:hanging="360"/>
      </w:pPr>
      <w:rPr>
        <w:rFonts w:ascii="Wingdings" w:hAnsi="Wingdings" w:hint="default"/>
      </w:rPr>
    </w:lvl>
  </w:abstractNum>
  <w:num w:numId="1" w16cid:durableId="1481531231">
    <w:abstractNumId w:val="4"/>
  </w:num>
  <w:num w:numId="2" w16cid:durableId="990791588">
    <w:abstractNumId w:val="5"/>
  </w:num>
  <w:num w:numId="3" w16cid:durableId="1928032857">
    <w:abstractNumId w:val="6"/>
  </w:num>
  <w:num w:numId="4" w16cid:durableId="781413874">
    <w:abstractNumId w:val="1"/>
  </w:num>
  <w:num w:numId="5" w16cid:durableId="291373547">
    <w:abstractNumId w:val="3"/>
  </w:num>
  <w:num w:numId="6" w16cid:durableId="77413387">
    <w:abstractNumId w:val="0"/>
  </w:num>
  <w:num w:numId="7" w16cid:durableId="10110765">
    <w:abstractNumId w:val="2"/>
  </w:num>
  <w:num w:numId="8" w16cid:durableId="5759456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7B"/>
    <w:rsid w:val="00001ED5"/>
    <w:rsid w:val="00002B5D"/>
    <w:rsid w:val="00002F36"/>
    <w:rsid w:val="00003153"/>
    <w:rsid w:val="00005750"/>
    <w:rsid w:val="00005C99"/>
    <w:rsid w:val="000112C6"/>
    <w:rsid w:val="00015001"/>
    <w:rsid w:val="00021E3B"/>
    <w:rsid w:val="000239D5"/>
    <w:rsid w:val="00025FBC"/>
    <w:rsid w:val="00034E43"/>
    <w:rsid w:val="000405EC"/>
    <w:rsid w:val="0004186F"/>
    <w:rsid w:val="00056D46"/>
    <w:rsid w:val="000617E0"/>
    <w:rsid w:val="00070368"/>
    <w:rsid w:val="00071A7B"/>
    <w:rsid w:val="00083F0F"/>
    <w:rsid w:val="000870D6"/>
    <w:rsid w:val="00090DB4"/>
    <w:rsid w:val="00092408"/>
    <w:rsid w:val="00093ADD"/>
    <w:rsid w:val="00094278"/>
    <w:rsid w:val="0009716B"/>
    <w:rsid w:val="000A035E"/>
    <w:rsid w:val="000A4E51"/>
    <w:rsid w:val="000A63DE"/>
    <w:rsid w:val="000B21E0"/>
    <w:rsid w:val="000B5092"/>
    <w:rsid w:val="000B5363"/>
    <w:rsid w:val="000B5FA2"/>
    <w:rsid w:val="000B6045"/>
    <w:rsid w:val="000C1702"/>
    <w:rsid w:val="000C1A9D"/>
    <w:rsid w:val="000C75D7"/>
    <w:rsid w:val="000D2F0C"/>
    <w:rsid w:val="000D3FC3"/>
    <w:rsid w:val="000D50BA"/>
    <w:rsid w:val="000D550E"/>
    <w:rsid w:val="000D7275"/>
    <w:rsid w:val="000D7EFB"/>
    <w:rsid w:val="000E0DCE"/>
    <w:rsid w:val="000E6474"/>
    <w:rsid w:val="000F045A"/>
    <w:rsid w:val="000F1CFB"/>
    <w:rsid w:val="000F276E"/>
    <w:rsid w:val="000F7F78"/>
    <w:rsid w:val="00100D1C"/>
    <w:rsid w:val="00100E96"/>
    <w:rsid w:val="0010562B"/>
    <w:rsid w:val="00120C1D"/>
    <w:rsid w:val="00121481"/>
    <w:rsid w:val="00122E44"/>
    <w:rsid w:val="00123CE5"/>
    <w:rsid w:val="001257AF"/>
    <w:rsid w:val="001273A1"/>
    <w:rsid w:val="00127DE9"/>
    <w:rsid w:val="0013105F"/>
    <w:rsid w:val="00132274"/>
    <w:rsid w:val="00135386"/>
    <w:rsid w:val="00137807"/>
    <w:rsid w:val="00140DC7"/>
    <w:rsid w:val="00141D23"/>
    <w:rsid w:val="001439A9"/>
    <w:rsid w:val="00144298"/>
    <w:rsid w:val="00146A28"/>
    <w:rsid w:val="0015028E"/>
    <w:rsid w:val="001546D7"/>
    <w:rsid w:val="00156F14"/>
    <w:rsid w:val="00157E67"/>
    <w:rsid w:val="001635BA"/>
    <w:rsid w:val="00164B92"/>
    <w:rsid w:val="001749F7"/>
    <w:rsid w:val="00180FF3"/>
    <w:rsid w:val="0018259F"/>
    <w:rsid w:val="001850CB"/>
    <w:rsid w:val="0018730A"/>
    <w:rsid w:val="00190EC6"/>
    <w:rsid w:val="001957A0"/>
    <w:rsid w:val="001A046F"/>
    <w:rsid w:val="001A2E89"/>
    <w:rsid w:val="001A3D93"/>
    <w:rsid w:val="001A3F74"/>
    <w:rsid w:val="001A6AE4"/>
    <w:rsid w:val="001A6D94"/>
    <w:rsid w:val="001B33B5"/>
    <w:rsid w:val="001B3454"/>
    <w:rsid w:val="001B5A07"/>
    <w:rsid w:val="001C0F72"/>
    <w:rsid w:val="001C1918"/>
    <w:rsid w:val="001C3156"/>
    <w:rsid w:val="001C5312"/>
    <w:rsid w:val="001D3B27"/>
    <w:rsid w:val="001D5C5E"/>
    <w:rsid w:val="001D6735"/>
    <w:rsid w:val="001E0C9A"/>
    <w:rsid w:val="001E23D7"/>
    <w:rsid w:val="001E520C"/>
    <w:rsid w:val="001E6CF5"/>
    <w:rsid w:val="001F0579"/>
    <w:rsid w:val="001F2471"/>
    <w:rsid w:val="001F3BD2"/>
    <w:rsid w:val="001F3DF6"/>
    <w:rsid w:val="001F5112"/>
    <w:rsid w:val="001F6ADF"/>
    <w:rsid w:val="00201EFB"/>
    <w:rsid w:val="0020268B"/>
    <w:rsid w:val="00205F47"/>
    <w:rsid w:val="00206A09"/>
    <w:rsid w:val="0020759E"/>
    <w:rsid w:val="002124F1"/>
    <w:rsid w:val="002159CE"/>
    <w:rsid w:val="00222B34"/>
    <w:rsid w:val="00223E99"/>
    <w:rsid w:val="00231DC2"/>
    <w:rsid w:val="00232781"/>
    <w:rsid w:val="002419E7"/>
    <w:rsid w:val="002422B4"/>
    <w:rsid w:val="00250928"/>
    <w:rsid w:val="002546AC"/>
    <w:rsid w:val="00273517"/>
    <w:rsid w:val="00274641"/>
    <w:rsid w:val="00275988"/>
    <w:rsid w:val="002839C5"/>
    <w:rsid w:val="00286B84"/>
    <w:rsid w:val="0029516E"/>
    <w:rsid w:val="00296F78"/>
    <w:rsid w:val="0029DE63"/>
    <w:rsid w:val="002A085B"/>
    <w:rsid w:val="002A546E"/>
    <w:rsid w:val="002B256F"/>
    <w:rsid w:val="002B65BB"/>
    <w:rsid w:val="002B783B"/>
    <w:rsid w:val="002B79EE"/>
    <w:rsid w:val="002C0831"/>
    <w:rsid w:val="002C77C2"/>
    <w:rsid w:val="002E1EF5"/>
    <w:rsid w:val="002E3832"/>
    <w:rsid w:val="002E6C0D"/>
    <w:rsid w:val="002E73BE"/>
    <w:rsid w:val="002F4392"/>
    <w:rsid w:val="002F49F6"/>
    <w:rsid w:val="003058DF"/>
    <w:rsid w:val="00305F2A"/>
    <w:rsid w:val="00310019"/>
    <w:rsid w:val="00310F18"/>
    <w:rsid w:val="003201A2"/>
    <w:rsid w:val="00322409"/>
    <w:rsid w:val="003301FF"/>
    <w:rsid w:val="00336338"/>
    <w:rsid w:val="00340CEF"/>
    <w:rsid w:val="0034360F"/>
    <w:rsid w:val="00346BAF"/>
    <w:rsid w:val="00352D1B"/>
    <w:rsid w:val="00353052"/>
    <w:rsid w:val="00355553"/>
    <w:rsid w:val="00356046"/>
    <w:rsid w:val="0035686B"/>
    <w:rsid w:val="00357CAE"/>
    <w:rsid w:val="00363FEB"/>
    <w:rsid w:val="00367242"/>
    <w:rsid w:val="003715F9"/>
    <w:rsid w:val="00374331"/>
    <w:rsid w:val="00374D8F"/>
    <w:rsid w:val="00375F81"/>
    <w:rsid w:val="003826CF"/>
    <w:rsid w:val="0038349C"/>
    <w:rsid w:val="00385400"/>
    <w:rsid w:val="003931A8"/>
    <w:rsid w:val="00394208"/>
    <w:rsid w:val="003A6084"/>
    <w:rsid w:val="003B3E71"/>
    <w:rsid w:val="003C037C"/>
    <w:rsid w:val="003C3783"/>
    <w:rsid w:val="003C4B19"/>
    <w:rsid w:val="003C574D"/>
    <w:rsid w:val="003C64A5"/>
    <w:rsid w:val="003D251B"/>
    <w:rsid w:val="003E2C2F"/>
    <w:rsid w:val="003E5181"/>
    <w:rsid w:val="003E5211"/>
    <w:rsid w:val="003F1B50"/>
    <w:rsid w:val="003F3576"/>
    <w:rsid w:val="003F6639"/>
    <w:rsid w:val="003F720C"/>
    <w:rsid w:val="003F735D"/>
    <w:rsid w:val="00400327"/>
    <w:rsid w:val="004008F8"/>
    <w:rsid w:val="00401619"/>
    <w:rsid w:val="004074E9"/>
    <w:rsid w:val="00410DB7"/>
    <w:rsid w:val="0041413B"/>
    <w:rsid w:val="00415F97"/>
    <w:rsid w:val="004170D7"/>
    <w:rsid w:val="00417B93"/>
    <w:rsid w:val="00422536"/>
    <w:rsid w:val="00423965"/>
    <w:rsid w:val="00427BBA"/>
    <w:rsid w:val="004347F8"/>
    <w:rsid w:val="0043782D"/>
    <w:rsid w:val="004425E4"/>
    <w:rsid w:val="00442F08"/>
    <w:rsid w:val="00453002"/>
    <w:rsid w:val="004532DC"/>
    <w:rsid w:val="00456A83"/>
    <w:rsid w:val="0045708E"/>
    <w:rsid w:val="004601B3"/>
    <w:rsid w:val="004602C4"/>
    <w:rsid w:val="004625F1"/>
    <w:rsid w:val="0046359E"/>
    <w:rsid w:val="00470A77"/>
    <w:rsid w:val="0047118B"/>
    <w:rsid w:val="00486E39"/>
    <w:rsid w:val="00490F46"/>
    <w:rsid w:val="00492632"/>
    <w:rsid w:val="0049275A"/>
    <w:rsid w:val="004967B8"/>
    <w:rsid w:val="004A3417"/>
    <w:rsid w:val="004A3640"/>
    <w:rsid w:val="004A5039"/>
    <w:rsid w:val="004B0D2A"/>
    <w:rsid w:val="004B2B1F"/>
    <w:rsid w:val="004B3E5C"/>
    <w:rsid w:val="004B420F"/>
    <w:rsid w:val="004B4A30"/>
    <w:rsid w:val="004B6C9B"/>
    <w:rsid w:val="004C146A"/>
    <w:rsid w:val="004C214A"/>
    <w:rsid w:val="004C4A5F"/>
    <w:rsid w:val="004C4DEB"/>
    <w:rsid w:val="004D2357"/>
    <w:rsid w:val="004D28B5"/>
    <w:rsid w:val="004D4AB6"/>
    <w:rsid w:val="004E31D6"/>
    <w:rsid w:val="004E561B"/>
    <w:rsid w:val="004F2EC8"/>
    <w:rsid w:val="004F3B5B"/>
    <w:rsid w:val="004F7FD0"/>
    <w:rsid w:val="00502675"/>
    <w:rsid w:val="00510461"/>
    <w:rsid w:val="0051174B"/>
    <w:rsid w:val="005136A5"/>
    <w:rsid w:val="00514718"/>
    <w:rsid w:val="0052508A"/>
    <w:rsid w:val="00530ABB"/>
    <w:rsid w:val="00544993"/>
    <w:rsid w:val="00552E07"/>
    <w:rsid w:val="00553C7B"/>
    <w:rsid w:val="005615B6"/>
    <w:rsid w:val="00562B9E"/>
    <w:rsid w:val="00565205"/>
    <w:rsid w:val="0056536F"/>
    <w:rsid w:val="005678F9"/>
    <w:rsid w:val="00577D70"/>
    <w:rsid w:val="00582532"/>
    <w:rsid w:val="00592745"/>
    <w:rsid w:val="0059298E"/>
    <w:rsid w:val="00593130"/>
    <w:rsid w:val="005A4645"/>
    <w:rsid w:val="005B222B"/>
    <w:rsid w:val="005B37FC"/>
    <w:rsid w:val="005C05C7"/>
    <w:rsid w:val="005C6D86"/>
    <w:rsid w:val="005D08E2"/>
    <w:rsid w:val="005D2817"/>
    <w:rsid w:val="005D3F73"/>
    <w:rsid w:val="005D53E0"/>
    <w:rsid w:val="005D56A9"/>
    <w:rsid w:val="005E4260"/>
    <w:rsid w:val="005E5E68"/>
    <w:rsid w:val="005F16DA"/>
    <w:rsid w:val="005F1A70"/>
    <w:rsid w:val="005F740A"/>
    <w:rsid w:val="005F7F59"/>
    <w:rsid w:val="006017F6"/>
    <w:rsid w:val="00601BFE"/>
    <w:rsid w:val="00604FE8"/>
    <w:rsid w:val="00607C5D"/>
    <w:rsid w:val="0061355B"/>
    <w:rsid w:val="00617B4C"/>
    <w:rsid w:val="00620037"/>
    <w:rsid w:val="00620761"/>
    <w:rsid w:val="00631936"/>
    <w:rsid w:val="00635B47"/>
    <w:rsid w:val="00636A9A"/>
    <w:rsid w:val="0063719D"/>
    <w:rsid w:val="00637B7B"/>
    <w:rsid w:val="00654433"/>
    <w:rsid w:val="00661E16"/>
    <w:rsid w:val="00664705"/>
    <w:rsid w:val="0067400B"/>
    <w:rsid w:val="00675133"/>
    <w:rsid w:val="006771E0"/>
    <w:rsid w:val="00677BC2"/>
    <w:rsid w:val="00684726"/>
    <w:rsid w:val="0068D6F5"/>
    <w:rsid w:val="0069108D"/>
    <w:rsid w:val="006A201B"/>
    <w:rsid w:val="006A5293"/>
    <w:rsid w:val="006B299A"/>
    <w:rsid w:val="006B5F8F"/>
    <w:rsid w:val="006C0BC5"/>
    <w:rsid w:val="006C58DF"/>
    <w:rsid w:val="006C5AF4"/>
    <w:rsid w:val="006C6FAE"/>
    <w:rsid w:val="006E08F4"/>
    <w:rsid w:val="006E2BC9"/>
    <w:rsid w:val="006E43FF"/>
    <w:rsid w:val="006E6695"/>
    <w:rsid w:val="006F146C"/>
    <w:rsid w:val="006F407D"/>
    <w:rsid w:val="006F6B0A"/>
    <w:rsid w:val="00710F75"/>
    <w:rsid w:val="00713703"/>
    <w:rsid w:val="00714591"/>
    <w:rsid w:val="00716D90"/>
    <w:rsid w:val="007202CE"/>
    <w:rsid w:val="007212E8"/>
    <w:rsid w:val="007323D9"/>
    <w:rsid w:val="00732EB5"/>
    <w:rsid w:val="007349B0"/>
    <w:rsid w:val="0073636E"/>
    <w:rsid w:val="00737CE8"/>
    <w:rsid w:val="00740FE9"/>
    <w:rsid w:val="00742319"/>
    <w:rsid w:val="00742E66"/>
    <w:rsid w:val="00746B72"/>
    <w:rsid w:val="00750089"/>
    <w:rsid w:val="007501E3"/>
    <w:rsid w:val="007528AE"/>
    <w:rsid w:val="00753ECA"/>
    <w:rsid w:val="00755A10"/>
    <w:rsid w:val="00760B12"/>
    <w:rsid w:val="00761C7D"/>
    <w:rsid w:val="00762F4C"/>
    <w:rsid w:val="0077520E"/>
    <w:rsid w:val="00780F17"/>
    <w:rsid w:val="007810C7"/>
    <w:rsid w:val="007819C5"/>
    <w:rsid w:val="00787053"/>
    <w:rsid w:val="0079109C"/>
    <w:rsid w:val="00794BBD"/>
    <w:rsid w:val="00797328"/>
    <w:rsid w:val="007A38F8"/>
    <w:rsid w:val="007B233E"/>
    <w:rsid w:val="007B35EE"/>
    <w:rsid w:val="007C09CD"/>
    <w:rsid w:val="007C1718"/>
    <w:rsid w:val="007D031D"/>
    <w:rsid w:val="007D2649"/>
    <w:rsid w:val="007D334D"/>
    <w:rsid w:val="007D39EF"/>
    <w:rsid w:val="007D3FAC"/>
    <w:rsid w:val="007D4445"/>
    <w:rsid w:val="007D64DD"/>
    <w:rsid w:val="007D76BE"/>
    <w:rsid w:val="007E1B51"/>
    <w:rsid w:val="007E4834"/>
    <w:rsid w:val="007E51AF"/>
    <w:rsid w:val="007F282B"/>
    <w:rsid w:val="0080150A"/>
    <w:rsid w:val="008028E9"/>
    <w:rsid w:val="0080312A"/>
    <w:rsid w:val="00806904"/>
    <w:rsid w:val="00810A07"/>
    <w:rsid w:val="00814E44"/>
    <w:rsid w:val="00814F30"/>
    <w:rsid w:val="008172C3"/>
    <w:rsid w:val="008235FB"/>
    <w:rsid w:val="00826069"/>
    <w:rsid w:val="00830095"/>
    <w:rsid w:val="0083087A"/>
    <w:rsid w:val="00836437"/>
    <w:rsid w:val="008453CE"/>
    <w:rsid w:val="00850531"/>
    <w:rsid w:val="00850B30"/>
    <w:rsid w:val="00861F16"/>
    <w:rsid w:val="00864E2B"/>
    <w:rsid w:val="00865383"/>
    <w:rsid w:val="0086656C"/>
    <w:rsid w:val="00872EAC"/>
    <w:rsid w:val="00875D66"/>
    <w:rsid w:val="00876BFD"/>
    <w:rsid w:val="008806E2"/>
    <w:rsid w:val="008815AA"/>
    <w:rsid w:val="00893C7D"/>
    <w:rsid w:val="008947AE"/>
    <w:rsid w:val="008B4A7F"/>
    <w:rsid w:val="008B54C8"/>
    <w:rsid w:val="008B739C"/>
    <w:rsid w:val="008B7A77"/>
    <w:rsid w:val="008C1250"/>
    <w:rsid w:val="008C2444"/>
    <w:rsid w:val="008D13F5"/>
    <w:rsid w:val="008D3E8B"/>
    <w:rsid w:val="008E1AC6"/>
    <w:rsid w:val="008E2B3B"/>
    <w:rsid w:val="008E3F78"/>
    <w:rsid w:val="008E5CEB"/>
    <w:rsid w:val="008E6A15"/>
    <w:rsid w:val="008E6C05"/>
    <w:rsid w:val="008F16A4"/>
    <w:rsid w:val="008F329C"/>
    <w:rsid w:val="008F5662"/>
    <w:rsid w:val="008F5AEA"/>
    <w:rsid w:val="008F766C"/>
    <w:rsid w:val="00903D04"/>
    <w:rsid w:val="00907EC8"/>
    <w:rsid w:val="00916296"/>
    <w:rsid w:val="00917988"/>
    <w:rsid w:val="00920AC1"/>
    <w:rsid w:val="00920DB1"/>
    <w:rsid w:val="0092107F"/>
    <w:rsid w:val="00922955"/>
    <w:rsid w:val="00922B37"/>
    <w:rsid w:val="009231B0"/>
    <w:rsid w:val="00923468"/>
    <w:rsid w:val="00933423"/>
    <w:rsid w:val="009343DF"/>
    <w:rsid w:val="0094110E"/>
    <w:rsid w:val="0094367F"/>
    <w:rsid w:val="009446C0"/>
    <w:rsid w:val="00944EF7"/>
    <w:rsid w:val="009510CD"/>
    <w:rsid w:val="00951741"/>
    <w:rsid w:val="009526CF"/>
    <w:rsid w:val="00953A61"/>
    <w:rsid w:val="0095568F"/>
    <w:rsid w:val="00956DA6"/>
    <w:rsid w:val="0096062E"/>
    <w:rsid w:val="00962931"/>
    <w:rsid w:val="00966465"/>
    <w:rsid w:val="00966AB9"/>
    <w:rsid w:val="009675CE"/>
    <w:rsid w:val="009711DD"/>
    <w:rsid w:val="009712CE"/>
    <w:rsid w:val="0097411E"/>
    <w:rsid w:val="00974E8E"/>
    <w:rsid w:val="0098237E"/>
    <w:rsid w:val="009830FC"/>
    <w:rsid w:val="00985DC9"/>
    <w:rsid w:val="00991339"/>
    <w:rsid w:val="00992380"/>
    <w:rsid w:val="00994DD6"/>
    <w:rsid w:val="009960A6"/>
    <w:rsid w:val="00997989"/>
    <w:rsid w:val="009A0E13"/>
    <w:rsid w:val="009A4AB0"/>
    <w:rsid w:val="009B11D2"/>
    <w:rsid w:val="009B1CE8"/>
    <w:rsid w:val="009B34D2"/>
    <w:rsid w:val="009C1AA8"/>
    <w:rsid w:val="009C69E0"/>
    <w:rsid w:val="009C71CA"/>
    <w:rsid w:val="009D280C"/>
    <w:rsid w:val="009D3195"/>
    <w:rsid w:val="009D383C"/>
    <w:rsid w:val="009D6626"/>
    <w:rsid w:val="009E029C"/>
    <w:rsid w:val="009E14A1"/>
    <w:rsid w:val="009E6600"/>
    <w:rsid w:val="009E69AF"/>
    <w:rsid w:val="009F32CF"/>
    <w:rsid w:val="009F5CA2"/>
    <w:rsid w:val="009F6063"/>
    <w:rsid w:val="009F6A03"/>
    <w:rsid w:val="009F7486"/>
    <w:rsid w:val="00A00CC3"/>
    <w:rsid w:val="00A05BE9"/>
    <w:rsid w:val="00A05F3D"/>
    <w:rsid w:val="00A0617D"/>
    <w:rsid w:val="00A07899"/>
    <w:rsid w:val="00A07CBC"/>
    <w:rsid w:val="00A20E66"/>
    <w:rsid w:val="00A20F1C"/>
    <w:rsid w:val="00A22161"/>
    <w:rsid w:val="00A34A09"/>
    <w:rsid w:val="00A35C19"/>
    <w:rsid w:val="00A36492"/>
    <w:rsid w:val="00A45922"/>
    <w:rsid w:val="00A47034"/>
    <w:rsid w:val="00A50058"/>
    <w:rsid w:val="00A50F8B"/>
    <w:rsid w:val="00A546F1"/>
    <w:rsid w:val="00A567B6"/>
    <w:rsid w:val="00A56B94"/>
    <w:rsid w:val="00A64585"/>
    <w:rsid w:val="00A7184A"/>
    <w:rsid w:val="00A77154"/>
    <w:rsid w:val="00A8041A"/>
    <w:rsid w:val="00A812EE"/>
    <w:rsid w:val="00A83E6C"/>
    <w:rsid w:val="00A94F2D"/>
    <w:rsid w:val="00A95645"/>
    <w:rsid w:val="00AA1662"/>
    <w:rsid w:val="00AA1AB1"/>
    <w:rsid w:val="00AA1FC6"/>
    <w:rsid w:val="00AA23DB"/>
    <w:rsid w:val="00AB0F1C"/>
    <w:rsid w:val="00AB2E78"/>
    <w:rsid w:val="00AB6EE4"/>
    <w:rsid w:val="00AC1396"/>
    <w:rsid w:val="00AD1CE0"/>
    <w:rsid w:val="00AD4B90"/>
    <w:rsid w:val="00AE061B"/>
    <w:rsid w:val="00AF2374"/>
    <w:rsid w:val="00AF3BEE"/>
    <w:rsid w:val="00AF493F"/>
    <w:rsid w:val="00AF5E3D"/>
    <w:rsid w:val="00B007DE"/>
    <w:rsid w:val="00B02E2C"/>
    <w:rsid w:val="00B0351A"/>
    <w:rsid w:val="00B07327"/>
    <w:rsid w:val="00B0739E"/>
    <w:rsid w:val="00B255AF"/>
    <w:rsid w:val="00B26A84"/>
    <w:rsid w:val="00B30737"/>
    <w:rsid w:val="00B32E04"/>
    <w:rsid w:val="00B335D3"/>
    <w:rsid w:val="00B36CE1"/>
    <w:rsid w:val="00B40ACB"/>
    <w:rsid w:val="00B42D4B"/>
    <w:rsid w:val="00B46617"/>
    <w:rsid w:val="00B477B6"/>
    <w:rsid w:val="00B50226"/>
    <w:rsid w:val="00B51508"/>
    <w:rsid w:val="00B54F8A"/>
    <w:rsid w:val="00B61BC9"/>
    <w:rsid w:val="00B63713"/>
    <w:rsid w:val="00B7284A"/>
    <w:rsid w:val="00B736DD"/>
    <w:rsid w:val="00B76097"/>
    <w:rsid w:val="00B77AE2"/>
    <w:rsid w:val="00B80424"/>
    <w:rsid w:val="00B818E7"/>
    <w:rsid w:val="00B81D8B"/>
    <w:rsid w:val="00B82699"/>
    <w:rsid w:val="00B830D3"/>
    <w:rsid w:val="00B84FFC"/>
    <w:rsid w:val="00B869E1"/>
    <w:rsid w:val="00B86E73"/>
    <w:rsid w:val="00B93A2B"/>
    <w:rsid w:val="00B96BB7"/>
    <w:rsid w:val="00BA0685"/>
    <w:rsid w:val="00BA1539"/>
    <w:rsid w:val="00BA5EC3"/>
    <w:rsid w:val="00BB2B9F"/>
    <w:rsid w:val="00BB5AFC"/>
    <w:rsid w:val="00BC27A8"/>
    <w:rsid w:val="00BC731F"/>
    <w:rsid w:val="00BD323D"/>
    <w:rsid w:val="00BD5EAB"/>
    <w:rsid w:val="00BD6687"/>
    <w:rsid w:val="00BE2CDF"/>
    <w:rsid w:val="00BE60E4"/>
    <w:rsid w:val="00BE69E1"/>
    <w:rsid w:val="00BF149B"/>
    <w:rsid w:val="00BF54A0"/>
    <w:rsid w:val="00C03474"/>
    <w:rsid w:val="00C03621"/>
    <w:rsid w:val="00C04B2A"/>
    <w:rsid w:val="00C07E5B"/>
    <w:rsid w:val="00C1069D"/>
    <w:rsid w:val="00C106A8"/>
    <w:rsid w:val="00C10C99"/>
    <w:rsid w:val="00C11475"/>
    <w:rsid w:val="00C13A7E"/>
    <w:rsid w:val="00C16D88"/>
    <w:rsid w:val="00C24EF6"/>
    <w:rsid w:val="00C27A54"/>
    <w:rsid w:val="00C27F55"/>
    <w:rsid w:val="00C33A47"/>
    <w:rsid w:val="00C37082"/>
    <w:rsid w:val="00C37241"/>
    <w:rsid w:val="00C40DC7"/>
    <w:rsid w:val="00C44AAB"/>
    <w:rsid w:val="00C458C3"/>
    <w:rsid w:val="00C47BAF"/>
    <w:rsid w:val="00C50985"/>
    <w:rsid w:val="00C53E42"/>
    <w:rsid w:val="00C6041F"/>
    <w:rsid w:val="00C6164F"/>
    <w:rsid w:val="00C6234B"/>
    <w:rsid w:val="00C737D5"/>
    <w:rsid w:val="00C770F4"/>
    <w:rsid w:val="00C8501E"/>
    <w:rsid w:val="00C90EAF"/>
    <w:rsid w:val="00C95641"/>
    <w:rsid w:val="00C96B2B"/>
    <w:rsid w:val="00CA38B4"/>
    <w:rsid w:val="00CA65F6"/>
    <w:rsid w:val="00CA7B51"/>
    <w:rsid w:val="00CB57E7"/>
    <w:rsid w:val="00CD018D"/>
    <w:rsid w:val="00CD1EF6"/>
    <w:rsid w:val="00CE468C"/>
    <w:rsid w:val="00CE4B2A"/>
    <w:rsid w:val="00CE58ED"/>
    <w:rsid w:val="00CE5B31"/>
    <w:rsid w:val="00CE7955"/>
    <w:rsid w:val="00CF4239"/>
    <w:rsid w:val="00D07710"/>
    <w:rsid w:val="00D134BE"/>
    <w:rsid w:val="00D1424D"/>
    <w:rsid w:val="00D17DD2"/>
    <w:rsid w:val="00D20B0B"/>
    <w:rsid w:val="00D22299"/>
    <w:rsid w:val="00D23A47"/>
    <w:rsid w:val="00D24AFF"/>
    <w:rsid w:val="00D323DD"/>
    <w:rsid w:val="00D32A8D"/>
    <w:rsid w:val="00D32D03"/>
    <w:rsid w:val="00D4283A"/>
    <w:rsid w:val="00D43B5D"/>
    <w:rsid w:val="00D44734"/>
    <w:rsid w:val="00D55194"/>
    <w:rsid w:val="00D57519"/>
    <w:rsid w:val="00D64CC7"/>
    <w:rsid w:val="00D67217"/>
    <w:rsid w:val="00D677DB"/>
    <w:rsid w:val="00D713BE"/>
    <w:rsid w:val="00D751FD"/>
    <w:rsid w:val="00D815CB"/>
    <w:rsid w:val="00D81690"/>
    <w:rsid w:val="00D968C9"/>
    <w:rsid w:val="00DA42D9"/>
    <w:rsid w:val="00DA6CA5"/>
    <w:rsid w:val="00DA6D09"/>
    <w:rsid w:val="00DA785B"/>
    <w:rsid w:val="00DB08A7"/>
    <w:rsid w:val="00DB4BD6"/>
    <w:rsid w:val="00DB6CCE"/>
    <w:rsid w:val="00DB7827"/>
    <w:rsid w:val="00DB7981"/>
    <w:rsid w:val="00DC4123"/>
    <w:rsid w:val="00DD0C87"/>
    <w:rsid w:val="00DE3FA2"/>
    <w:rsid w:val="00DE436D"/>
    <w:rsid w:val="00DE5350"/>
    <w:rsid w:val="00DE6715"/>
    <w:rsid w:val="00DE6D5D"/>
    <w:rsid w:val="00DF0E4F"/>
    <w:rsid w:val="00DF3321"/>
    <w:rsid w:val="00E06038"/>
    <w:rsid w:val="00E112C0"/>
    <w:rsid w:val="00E200A7"/>
    <w:rsid w:val="00E22C9E"/>
    <w:rsid w:val="00E23568"/>
    <w:rsid w:val="00E245E5"/>
    <w:rsid w:val="00E37185"/>
    <w:rsid w:val="00E42858"/>
    <w:rsid w:val="00E43AB1"/>
    <w:rsid w:val="00E45B09"/>
    <w:rsid w:val="00E46DD3"/>
    <w:rsid w:val="00E502A7"/>
    <w:rsid w:val="00E50A06"/>
    <w:rsid w:val="00E53449"/>
    <w:rsid w:val="00E57B14"/>
    <w:rsid w:val="00E66D4E"/>
    <w:rsid w:val="00E726CD"/>
    <w:rsid w:val="00E7539A"/>
    <w:rsid w:val="00E80A94"/>
    <w:rsid w:val="00E83EE0"/>
    <w:rsid w:val="00E8521C"/>
    <w:rsid w:val="00E86092"/>
    <w:rsid w:val="00E866D3"/>
    <w:rsid w:val="00E87F6E"/>
    <w:rsid w:val="00E92149"/>
    <w:rsid w:val="00EA1443"/>
    <w:rsid w:val="00EA24EE"/>
    <w:rsid w:val="00EB1126"/>
    <w:rsid w:val="00EB24E7"/>
    <w:rsid w:val="00EB2D17"/>
    <w:rsid w:val="00EB7B84"/>
    <w:rsid w:val="00EC1A57"/>
    <w:rsid w:val="00EC2048"/>
    <w:rsid w:val="00ED0445"/>
    <w:rsid w:val="00ED146E"/>
    <w:rsid w:val="00EE6226"/>
    <w:rsid w:val="00EF142C"/>
    <w:rsid w:val="00EF180F"/>
    <w:rsid w:val="00F063FB"/>
    <w:rsid w:val="00F1731F"/>
    <w:rsid w:val="00F2067C"/>
    <w:rsid w:val="00F2092B"/>
    <w:rsid w:val="00F22988"/>
    <w:rsid w:val="00F23832"/>
    <w:rsid w:val="00F23BF8"/>
    <w:rsid w:val="00F24380"/>
    <w:rsid w:val="00F24C82"/>
    <w:rsid w:val="00F2664B"/>
    <w:rsid w:val="00F30441"/>
    <w:rsid w:val="00F30A64"/>
    <w:rsid w:val="00F329ED"/>
    <w:rsid w:val="00F33606"/>
    <w:rsid w:val="00F354C7"/>
    <w:rsid w:val="00F433F5"/>
    <w:rsid w:val="00F45340"/>
    <w:rsid w:val="00F45A04"/>
    <w:rsid w:val="00F4612C"/>
    <w:rsid w:val="00F52A8A"/>
    <w:rsid w:val="00F53221"/>
    <w:rsid w:val="00F542D7"/>
    <w:rsid w:val="00F5437B"/>
    <w:rsid w:val="00F55302"/>
    <w:rsid w:val="00F66735"/>
    <w:rsid w:val="00F71CF2"/>
    <w:rsid w:val="00F71F69"/>
    <w:rsid w:val="00F83AB3"/>
    <w:rsid w:val="00F84634"/>
    <w:rsid w:val="00F961AE"/>
    <w:rsid w:val="00F975D0"/>
    <w:rsid w:val="00FA6760"/>
    <w:rsid w:val="00FA710D"/>
    <w:rsid w:val="00FB4256"/>
    <w:rsid w:val="00FB6E6D"/>
    <w:rsid w:val="00FC1021"/>
    <w:rsid w:val="00FC5238"/>
    <w:rsid w:val="00FD06D7"/>
    <w:rsid w:val="00FE3A6A"/>
    <w:rsid w:val="00FE745F"/>
    <w:rsid w:val="00FE74A4"/>
    <w:rsid w:val="00FF1564"/>
    <w:rsid w:val="00FF3916"/>
    <w:rsid w:val="00FF439A"/>
    <w:rsid w:val="00FF6474"/>
    <w:rsid w:val="03240C34"/>
    <w:rsid w:val="041E1BB4"/>
    <w:rsid w:val="04C76617"/>
    <w:rsid w:val="06B92B99"/>
    <w:rsid w:val="06DFB6BA"/>
    <w:rsid w:val="07AD2E88"/>
    <w:rsid w:val="0872B823"/>
    <w:rsid w:val="09A89005"/>
    <w:rsid w:val="09D4FEA7"/>
    <w:rsid w:val="09E85727"/>
    <w:rsid w:val="0A626916"/>
    <w:rsid w:val="0A67AD4C"/>
    <w:rsid w:val="0AE1B56B"/>
    <w:rsid w:val="0B5A974D"/>
    <w:rsid w:val="0BC251E3"/>
    <w:rsid w:val="0CE7CE12"/>
    <w:rsid w:val="0CF753BB"/>
    <w:rsid w:val="0D1D4536"/>
    <w:rsid w:val="0D2F1E2C"/>
    <w:rsid w:val="0D990E98"/>
    <w:rsid w:val="0DE6C1CF"/>
    <w:rsid w:val="0ECF05C9"/>
    <w:rsid w:val="0ED5B869"/>
    <w:rsid w:val="0F2B6D2F"/>
    <w:rsid w:val="0F954394"/>
    <w:rsid w:val="0FCDF31C"/>
    <w:rsid w:val="0FD8B3AA"/>
    <w:rsid w:val="100BA5CD"/>
    <w:rsid w:val="10229A4C"/>
    <w:rsid w:val="115ACD82"/>
    <w:rsid w:val="12948DAF"/>
    <w:rsid w:val="130D8484"/>
    <w:rsid w:val="13ADDEC5"/>
    <w:rsid w:val="13C0FA81"/>
    <w:rsid w:val="1415FC3B"/>
    <w:rsid w:val="1519420A"/>
    <w:rsid w:val="1875984B"/>
    <w:rsid w:val="193C061B"/>
    <w:rsid w:val="19BDAD3B"/>
    <w:rsid w:val="1B8180F7"/>
    <w:rsid w:val="1BC4DE99"/>
    <w:rsid w:val="1BE68694"/>
    <w:rsid w:val="1C148D15"/>
    <w:rsid w:val="1C4CE405"/>
    <w:rsid w:val="1CB1E752"/>
    <w:rsid w:val="1CEF9A69"/>
    <w:rsid w:val="1D9E1929"/>
    <w:rsid w:val="1D9EB5AC"/>
    <w:rsid w:val="1DC75976"/>
    <w:rsid w:val="1EF5ECB9"/>
    <w:rsid w:val="1F260D89"/>
    <w:rsid w:val="20F0191B"/>
    <w:rsid w:val="219E8527"/>
    <w:rsid w:val="21A8C746"/>
    <w:rsid w:val="21AF2495"/>
    <w:rsid w:val="2309699A"/>
    <w:rsid w:val="23CCA89F"/>
    <w:rsid w:val="24ACE425"/>
    <w:rsid w:val="24B557D8"/>
    <w:rsid w:val="2763B8F9"/>
    <w:rsid w:val="28643DC3"/>
    <w:rsid w:val="28E5477B"/>
    <w:rsid w:val="2A15F6A2"/>
    <w:rsid w:val="2BA4EE4B"/>
    <w:rsid w:val="2BC5C172"/>
    <w:rsid w:val="2C3FB9E8"/>
    <w:rsid w:val="2D956002"/>
    <w:rsid w:val="2EEC2974"/>
    <w:rsid w:val="30A305B5"/>
    <w:rsid w:val="30D52B59"/>
    <w:rsid w:val="31301498"/>
    <w:rsid w:val="3584F8AB"/>
    <w:rsid w:val="3598750F"/>
    <w:rsid w:val="363D07F8"/>
    <w:rsid w:val="3645CCA2"/>
    <w:rsid w:val="36AB5C33"/>
    <w:rsid w:val="37204EDD"/>
    <w:rsid w:val="398ED2A9"/>
    <w:rsid w:val="3A1CCDA9"/>
    <w:rsid w:val="3A680481"/>
    <w:rsid w:val="3BF51C1F"/>
    <w:rsid w:val="3C751534"/>
    <w:rsid w:val="3E0A3D3F"/>
    <w:rsid w:val="3E5FB1F9"/>
    <w:rsid w:val="3EF3CD78"/>
    <w:rsid w:val="3F218888"/>
    <w:rsid w:val="3F2CDE95"/>
    <w:rsid w:val="3F6DB751"/>
    <w:rsid w:val="3F934449"/>
    <w:rsid w:val="41044DC0"/>
    <w:rsid w:val="41AE7229"/>
    <w:rsid w:val="41EA3267"/>
    <w:rsid w:val="4278C66D"/>
    <w:rsid w:val="428A853B"/>
    <w:rsid w:val="42AD969F"/>
    <w:rsid w:val="42B81B97"/>
    <w:rsid w:val="42F3050D"/>
    <w:rsid w:val="434FD705"/>
    <w:rsid w:val="4485E5E6"/>
    <w:rsid w:val="44A4CFB2"/>
    <w:rsid w:val="44B2B057"/>
    <w:rsid w:val="451C56D4"/>
    <w:rsid w:val="45ABD104"/>
    <w:rsid w:val="45C739F7"/>
    <w:rsid w:val="45D4BC6E"/>
    <w:rsid w:val="4868203C"/>
    <w:rsid w:val="4899CE3D"/>
    <w:rsid w:val="48AEE55C"/>
    <w:rsid w:val="49B986BB"/>
    <w:rsid w:val="4A2C0B66"/>
    <w:rsid w:val="4A7138BC"/>
    <w:rsid w:val="4A96D4C8"/>
    <w:rsid w:val="4B68629F"/>
    <w:rsid w:val="4C873263"/>
    <w:rsid w:val="4CB81CAE"/>
    <w:rsid w:val="4CDECCAF"/>
    <w:rsid w:val="4CE066D4"/>
    <w:rsid w:val="4E386AD7"/>
    <w:rsid w:val="4F68F844"/>
    <w:rsid w:val="4FD51871"/>
    <w:rsid w:val="4FFC365C"/>
    <w:rsid w:val="52036D40"/>
    <w:rsid w:val="54387F4A"/>
    <w:rsid w:val="54FB4AEA"/>
    <w:rsid w:val="553BA09B"/>
    <w:rsid w:val="557410D9"/>
    <w:rsid w:val="55BE4513"/>
    <w:rsid w:val="564FE399"/>
    <w:rsid w:val="56F0F957"/>
    <w:rsid w:val="57B9E65C"/>
    <w:rsid w:val="583D146E"/>
    <w:rsid w:val="588640C4"/>
    <w:rsid w:val="58B4451A"/>
    <w:rsid w:val="58E48EE3"/>
    <w:rsid w:val="5A2A9DF5"/>
    <w:rsid w:val="5B7A47CF"/>
    <w:rsid w:val="5C13E2BC"/>
    <w:rsid w:val="5CE559DC"/>
    <w:rsid w:val="5D667956"/>
    <w:rsid w:val="5DDC6465"/>
    <w:rsid w:val="5EC0A806"/>
    <w:rsid w:val="5EEA7F7C"/>
    <w:rsid w:val="5F6B46AD"/>
    <w:rsid w:val="60E7E4B9"/>
    <w:rsid w:val="617FC04B"/>
    <w:rsid w:val="633DCCD4"/>
    <w:rsid w:val="63CD44D2"/>
    <w:rsid w:val="640DD5DC"/>
    <w:rsid w:val="6448D595"/>
    <w:rsid w:val="65B7D030"/>
    <w:rsid w:val="66CCF9EA"/>
    <w:rsid w:val="66F9619D"/>
    <w:rsid w:val="670A95C1"/>
    <w:rsid w:val="69457035"/>
    <w:rsid w:val="6958C875"/>
    <w:rsid w:val="69739381"/>
    <w:rsid w:val="6B46FE01"/>
    <w:rsid w:val="6CC77C56"/>
    <w:rsid w:val="6CEDB560"/>
    <w:rsid w:val="6D81014E"/>
    <w:rsid w:val="7238F53F"/>
    <w:rsid w:val="73552474"/>
    <w:rsid w:val="73626794"/>
    <w:rsid w:val="74B934DD"/>
    <w:rsid w:val="7576601C"/>
    <w:rsid w:val="75D78041"/>
    <w:rsid w:val="76BCB7F8"/>
    <w:rsid w:val="77A39B0E"/>
    <w:rsid w:val="7826C2FF"/>
    <w:rsid w:val="785BEAF7"/>
    <w:rsid w:val="785FC351"/>
    <w:rsid w:val="791DA8B8"/>
    <w:rsid w:val="79B02570"/>
    <w:rsid w:val="7B3F71B8"/>
    <w:rsid w:val="7B69F4EB"/>
    <w:rsid w:val="7C26B228"/>
    <w:rsid w:val="7C61C4ED"/>
    <w:rsid w:val="7C6BB569"/>
    <w:rsid w:val="7D47E8FC"/>
    <w:rsid w:val="7D8641FC"/>
    <w:rsid w:val="7DC54E6D"/>
    <w:rsid w:val="7E416523"/>
    <w:rsid w:val="7F5A50D0"/>
    <w:rsid w:val="7F61A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C6817"/>
  <w15:chartTrackingRefBased/>
  <w15:docId w15:val="{22100AF1-FCCC-4C55-A040-D31BCB4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9A9"/>
    <w:pPr>
      <w:spacing w:after="0" w:line="276" w:lineRule="auto"/>
    </w:pPr>
  </w:style>
  <w:style w:type="paragraph" w:styleId="Heading1">
    <w:name w:val="heading 1"/>
    <w:basedOn w:val="Normal"/>
    <w:next w:val="Normal"/>
    <w:link w:val="Heading1Char"/>
    <w:uiPriority w:val="9"/>
    <w:qFormat/>
    <w:rsid w:val="000617E0"/>
    <w:pPr>
      <w:keepNext/>
      <w:keepLines/>
      <w:numPr>
        <w:numId w:val="5"/>
      </w:numPr>
      <w:spacing w:before="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190EC6"/>
    <w:pPr>
      <w:keepNext/>
      <w:keepLines/>
      <w:numPr>
        <w:ilvl w:val="1"/>
        <w:numId w:val="5"/>
      </w:numPr>
      <w:spacing w:before="40" w:line="36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0617E0"/>
    <w:pPr>
      <w:keepNext/>
      <w:keepLines/>
      <w:numPr>
        <w:ilvl w:val="2"/>
        <w:numId w:val="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617E0"/>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0EC6"/>
    <w:pPr>
      <w:tabs>
        <w:tab w:val="center" w:pos="4680"/>
        <w:tab w:val="right" w:pos="9360"/>
      </w:tabs>
      <w:spacing w:line="240" w:lineRule="auto"/>
    </w:pPr>
  </w:style>
  <w:style w:type="character" w:customStyle="1" w:styleId="HeaderChar">
    <w:name w:val="Header Char"/>
    <w:basedOn w:val="DefaultParagraphFont"/>
    <w:link w:val="Header"/>
    <w:uiPriority w:val="99"/>
    <w:rsid w:val="00190EC6"/>
  </w:style>
  <w:style w:type="paragraph" w:styleId="Footer">
    <w:name w:val="footer"/>
    <w:basedOn w:val="Normal"/>
    <w:link w:val="FooterChar"/>
    <w:uiPriority w:val="99"/>
    <w:unhideWhenUsed/>
    <w:rsid w:val="00190EC6"/>
    <w:pPr>
      <w:tabs>
        <w:tab w:val="center" w:pos="4680"/>
        <w:tab w:val="right" w:pos="9360"/>
      </w:tabs>
      <w:spacing w:line="240" w:lineRule="auto"/>
    </w:pPr>
  </w:style>
  <w:style w:type="character" w:customStyle="1" w:styleId="FooterChar">
    <w:name w:val="Footer Char"/>
    <w:basedOn w:val="DefaultParagraphFont"/>
    <w:link w:val="Footer"/>
    <w:uiPriority w:val="99"/>
    <w:rsid w:val="00190EC6"/>
  </w:style>
  <w:style w:type="table" w:styleId="TableGrid">
    <w:name w:val="Table Grid"/>
    <w:basedOn w:val="TableNormal"/>
    <w:uiPriority w:val="39"/>
    <w:rsid w:val="0019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0EC6"/>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190EC6"/>
    <w:rPr>
      <w:rFonts w:asciiTheme="majorHAnsi" w:eastAsiaTheme="majorEastAsia" w:hAnsiTheme="majorHAnsi" w:cstheme="majorBidi"/>
      <w:b/>
      <w:bCs/>
      <w:sz w:val="26"/>
      <w:szCs w:val="26"/>
    </w:rPr>
  </w:style>
  <w:style w:type="character" w:styleId="Hyperlink">
    <w:name w:val="Hyperlink"/>
    <w:basedOn w:val="DefaultParagraphFont"/>
    <w:uiPriority w:val="99"/>
    <w:unhideWhenUsed/>
    <w:rsid w:val="00D44734"/>
    <w:rPr>
      <w:color w:val="0000FF"/>
      <w:u w:val="single"/>
    </w:rPr>
  </w:style>
  <w:style w:type="character" w:styleId="FollowedHyperlink">
    <w:name w:val="FollowedHyperlink"/>
    <w:basedOn w:val="DefaultParagraphFont"/>
    <w:uiPriority w:val="99"/>
    <w:semiHidden/>
    <w:unhideWhenUsed/>
    <w:rsid w:val="00D44734"/>
    <w:rPr>
      <w:color w:val="954F72" w:themeColor="followedHyperlink"/>
      <w:u w:val="single"/>
    </w:rPr>
  </w:style>
  <w:style w:type="character" w:styleId="UnresolvedMention">
    <w:name w:val="Unresolved Mention"/>
    <w:basedOn w:val="DefaultParagraphFont"/>
    <w:uiPriority w:val="99"/>
    <w:semiHidden/>
    <w:unhideWhenUsed/>
    <w:rsid w:val="000B5363"/>
    <w:rPr>
      <w:color w:val="605E5C"/>
      <w:shd w:val="clear" w:color="auto" w:fill="E1DFDD"/>
    </w:rPr>
  </w:style>
  <w:style w:type="numbering" w:customStyle="1" w:styleId="Numberedheaders">
    <w:name w:val="Numbered headers"/>
    <w:uiPriority w:val="99"/>
    <w:rsid w:val="000617E0"/>
    <w:pPr>
      <w:numPr>
        <w:numId w:val="5"/>
      </w:numPr>
    </w:pPr>
  </w:style>
  <w:style w:type="character" w:customStyle="1" w:styleId="Heading3Char">
    <w:name w:val="Heading 3 Char"/>
    <w:basedOn w:val="DefaultParagraphFont"/>
    <w:link w:val="Heading3"/>
    <w:uiPriority w:val="9"/>
    <w:rsid w:val="000617E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617E0"/>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1A2E89"/>
    <w:rPr>
      <w:color w:val="666666"/>
    </w:rPr>
  </w:style>
  <w:style w:type="paragraph" w:styleId="ListParagraph">
    <w:name w:val="List Paragraph"/>
    <w:basedOn w:val="Normal"/>
    <w:uiPriority w:val="34"/>
    <w:qFormat/>
    <w:rsid w:val="00D815CB"/>
    <w:pPr>
      <w:ind w:left="720"/>
      <w:contextualSpacing/>
    </w:pPr>
  </w:style>
  <w:style w:type="paragraph" w:styleId="Caption">
    <w:name w:val="caption"/>
    <w:basedOn w:val="Normal"/>
    <w:next w:val="Normal"/>
    <w:uiPriority w:val="35"/>
    <w:unhideWhenUsed/>
    <w:qFormat/>
    <w:rsid w:val="008D3E8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947036">
      <w:bodyDiv w:val="1"/>
      <w:marLeft w:val="0"/>
      <w:marRight w:val="0"/>
      <w:marTop w:val="0"/>
      <w:marBottom w:val="0"/>
      <w:divBdr>
        <w:top w:val="none" w:sz="0" w:space="0" w:color="auto"/>
        <w:left w:val="none" w:sz="0" w:space="0" w:color="auto"/>
        <w:bottom w:val="none" w:sz="0" w:space="0" w:color="auto"/>
        <w:right w:val="none" w:sz="0" w:space="0" w:color="auto"/>
      </w:divBdr>
    </w:div>
    <w:div w:id="591352423">
      <w:bodyDiv w:val="1"/>
      <w:marLeft w:val="0"/>
      <w:marRight w:val="0"/>
      <w:marTop w:val="0"/>
      <w:marBottom w:val="0"/>
      <w:divBdr>
        <w:top w:val="none" w:sz="0" w:space="0" w:color="auto"/>
        <w:left w:val="none" w:sz="0" w:space="0" w:color="auto"/>
        <w:bottom w:val="none" w:sz="0" w:space="0" w:color="auto"/>
        <w:right w:val="none" w:sz="0" w:space="0" w:color="auto"/>
      </w:divBdr>
    </w:div>
    <w:div w:id="959410800">
      <w:bodyDiv w:val="1"/>
      <w:marLeft w:val="0"/>
      <w:marRight w:val="0"/>
      <w:marTop w:val="0"/>
      <w:marBottom w:val="0"/>
      <w:divBdr>
        <w:top w:val="none" w:sz="0" w:space="0" w:color="auto"/>
        <w:left w:val="none" w:sz="0" w:space="0" w:color="auto"/>
        <w:bottom w:val="none" w:sz="0" w:space="0" w:color="auto"/>
        <w:right w:val="none" w:sz="0" w:space="0" w:color="auto"/>
      </w:divBdr>
    </w:div>
    <w:div w:id="1068767973">
      <w:bodyDiv w:val="1"/>
      <w:marLeft w:val="0"/>
      <w:marRight w:val="0"/>
      <w:marTop w:val="0"/>
      <w:marBottom w:val="0"/>
      <w:divBdr>
        <w:top w:val="none" w:sz="0" w:space="0" w:color="auto"/>
        <w:left w:val="none" w:sz="0" w:space="0" w:color="auto"/>
        <w:bottom w:val="none" w:sz="0" w:space="0" w:color="auto"/>
        <w:right w:val="none" w:sz="0" w:space="0" w:color="auto"/>
      </w:divBdr>
    </w:div>
    <w:div w:id="1184124059">
      <w:bodyDiv w:val="1"/>
      <w:marLeft w:val="0"/>
      <w:marRight w:val="0"/>
      <w:marTop w:val="0"/>
      <w:marBottom w:val="0"/>
      <w:divBdr>
        <w:top w:val="none" w:sz="0" w:space="0" w:color="auto"/>
        <w:left w:val="none" w:sz="0" w:space="0" w:color="auto"/>
        <w:bottom w:val="none" w:sz="0" w:space="0" w:color="auto"/>
        <w:right w:val="none" w:sz="0" w:space="0" w:color="auto"/>
      </w:divBdr>
    </w:div>
    <w:div w:id="211786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png"/><Relationship Id="rId52"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s>
</file>

<file path=word/_rels/header2.xml.rels><?xml version="1.0" encoding="UTF-8" standalone="yes"?>
<Relationships xmlns="http://schemas.openxmlformats.org/package/2006/relationships"><Relationship Id="rId2" Type="http://schemas.openxmlformats.org/officeDocument/2006/relationships/image" Target="cid:image001.png@01D73B54.F9624E6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rekKeskk&#252;la\Krakul%20O&#220;(1)\Krakul%20-%20Documents\Internal%20Development\ISO9001\Development%20process%20document%20examples\General%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E3D5CB9E7E214A83619E317AE8A5AB" ma:contentTypeVersion="17" ma:contentTypeDescription="Create a new document." ma:contentTypeScope="" ma:versionID="3ec8383bc202dcd5231598e63b67eb49">
  <xsd:schema xmlns:xsd="http://www.w3.org/2001/XMLSchema" xmlns:xs="http://www.w3.org/2001/XMLSchema" xmlns:p="http://schemas.microsoft.com/office/2006/metadata/properties" xmlns:ns2="34700147-afba-4891-810a-c484e8dc8ebf" xmlns:ns3="7cfb7178-de7e-41d1-b2fd-b4999c8a8b58" targetNamespace="http://schemas.microsoft.com/office/2006/metadata/properties" ma:root="true" ma:fieldsID="45b6753140c9b80dedb1baccef65a167" ns2:_="" ns3:_="">
    <xsd:import namespace="34700147-afba-4891-810a-c484e8dc8ebf"/>
    <xsd:import namespace="7cfb7178-de7e-41d1-b2fd-b4999c8a8b58"/>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Comments" minOccurs="0"/>
                <xsd:element ref="ns3:MediaServiceDateTaken" minOccurs="0"/>
                <xsd:element ref="ns3:MediaServiceLocatio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00147-afba-4891-810a-c484e8dc8e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3a83e73f-ae33-4b14-ad67-731aa0beb81c}" ma:internalName="TaxCatchAll" ma:showField="CatchAllData" ma:web="34700147-afba-4891-810a-c484e8dc8eb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fb7178-de7e-41d1-b2fd-b4999c8a8b58" elementFormDefault="qualified">
    <xsd:import namespace="http://schemas.microsoft.com/office/2006/documentManagement/types"/>
    <xsd:import namespace="http://schemas.microsoft.com/office/infopath/2007/PartnerControls"/>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da8c9bd-a4ba-49dc-9a47-6166d54f53ed" ma:termSetId="09814cd3-568e-fe90-9814-8d621ff8fb84" ma:anchorId="fba54fb3-c3e1-fe81-a776-ca4b69148c4d" ma:open="tru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omments" ma:index="22" nillable="true" ma:displayName="Comments" ma:format="Dropdown" ma:internalName="Comments">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4700147-afba-4891-810a-c484e8dc8ebf" xsi:nil="true"/>
    <lcf76f155ced4ddcb4097134ff3c332f xmlns="7cfb7178-de7e-41d1-b2fd-b4999c8a8b58">
      <Terms xmlns="http://schemas.microsoft.com/office/infopath/2007/PartnerControls"/>
    </lcf76f155ced4ddcb4097134ff3c332f>
    <Comments xmlns="7cfb7178-de7e-41d1-b2fd-b4999c8a8b58" xsi:nil="true"/>
    <_dlc_DocId xmlns="34700147-afba-4891-810a-c484e8dc8ebf">DZD65U25AH7W-1291113271-26303</_dlc_DocId>
    <_dlc_DocIdUrl xmlns="34700147-afba-4891-810a-c484e8dc8ebf">
      <Url>https://defsecintel.sharepoint.com/sites/Documentationsite/_layouts/15/DocIdRedir.aspx?ID=DZD65U25AH7W-1291113271-26303</Url>
      <Description>DZD65U25AH7W-1291113271-26303</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9C2927F-3A63-4910-B4CA-10DFF904AA98}">
  <ds:schemaRefs>
    <ds:schemaRef ds:uri="http://schemas.microsoft.com/sharepoint/v3/contenttype/forms"/>
  </ds:schemaRefs>
</ds:datastoreItem>
</file>

<file path=customXml/itemProps2.xml><?xml version="1.0" encoding="utf-8"?>
<ds:datastoreItem xmlns:ds="http://schemas.openxmlformats.org/officeDocument/2006/customXml" ds:itemID="{CBD68DB3-661E-43B1-9D3B-DFD253BF317F}"/>
</file>

<file path=customXml/itemProps3.xml><?xml version="1.0" encoding="utf-8"?>
<ds:datastoreItem xmlns:ds="http://schemas.openxmlformats.org/officeDocument/2006/customXml" ds:itemID="{22939DDC-A442-4BDA-A070-5C3CB8D65C81}">
  <ds:schemaRefs>
    <ds:schemaRef ds:uri="http://schemas.microsoft.com/office/2006/metadata/properties"/>
    <ds:schemaRef ds:uri="http://schemas.microsoft.com/office/infopath/2007/PartnerControls"/>
    <ds:schemaRef ds:uri="24628490-63fe-4a78-9861-31f2a70fc639"/>
    <ds:schemaRef ds:uri="80215b66-39ab-4073-9c50-ba98db366a00"/>
  </ds:schemaRefs>
</ds:datastoreItem>
</file>

<file path=customXml/itemProps4.xml><?xml version="1.0" encoding="utf-8"?>
<ds:datastoreItem xmlns:ds="http://schemas.openxmlformats.org/officeDocument/2006/customXml" ds:itemID="{FE97AAAB-AF3A-4528-A250-8E003866C6D6}"/>
</file>

<file path=docProps/app.xml><?xml version="1.0" encoding="utf-8"?>
<Properties xmlns="http://schemas.openxmlformats.org/officeDocument/2006/extended-properties" xmlns:vt="http://schemas.openxmlformats.org/officeDocument/2006/docPropsVTypes">
  <Template>General template.dotm</Template>
  <TotalTime>4942</TotalTime>
  <Pages>29</Pages>
  <Words>2224</Words>
  <Characters>12677</Characters>
  <Application>Microsoft Office Word</Application>
  <DocSecurity>0</DocSecurity>
  <Lines>105</Lines>
  <Paragraphs>29</Paragraphs>
  <ScaleCrop>false</ScaleCrop>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Indrek Keskküla</dc:creator>
  <cp:keywords/>
  <dc:description/>
  <cp:lastModifiedBy>Tom-Tristan Ots</cp:lastModifiedBy>
  <cp:revision>626</cp:revision>
  <cp:lastPrinted>2025-03-20T08:20:00Z</cp:lastPrinted>
  <dcterms:created xsi:type="dcterms:W3CDTF">2024-04-09T23:05:00Z</dcterms:created>
  <dcterms:modified xsi:type="dcterms:W3CDTF">2025-03-20T08:20:00Z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0x01010016E3D5CB9E7E214A83619E317AE8A5AB</vt:lpwstr>
  </property>
  <property fmtid="{D5CDD505-2E9C-101B-9397-08002B2CF9AE}" pid="3" name="MediaServiceImageTags">
    <vt:lpwstr/>
  </property>
  <property fmtid="{D5CDD505-2E9C-101B-9397-08002B2CF9AE}" pid="4" name="_dlc_DocIdItemGuid">
    <vt:lpwstr>300e188c-4f9d-4814-8ac7-d8133db9c979</vt:lpwstr>
  </property>
</Properties>
</file>