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343A416" w14:textId="77777777" w:rsidR="00511B78" w:rsidRDefault="00511B78" w:rsidP="00511B78">
      <w:pPr>
        <w:pStyle w:val="Heading1"/>
      </w:pPr>
      <w:r>
        <w:t>Introduction</w:t>
      </w:r>
    </w:p>
    <w:p w14:paraId="06239F91" w14:textId="77777777" w:rsidR="00363FEB" w:rsidRDefault="00363FEB" w:rsidP="00FE3A6A"/>
    <w:p w14:paraId="2DA09934" w14:textId="77777777" w:rsidR="00E203AC" w:rsidRDefault="003444EC" w:rsidP="00FE3A6A">
      <w:r>
        <w:t xml:space="preserve">3V3 </w:t>
      </w:r>
      <w:r w:rsidR="00833AC9">
        <w:t xml:space="preserve">LDO is required </w:t>
      </w:r>
      <w:r w:rsidR="00C0282B">
        <w:t xml:space="preserve">to </w:t>
      </w:r>
      <w:r w:rsidR="00AB36CB">
        <w:t>power analogue</w:t>
      </w:r>
      <w:r w:rsidR="00E90F2E">
        <w:t xml:space="preserve"> circuits due to 3V3 SMPS having too high output ripple.</w:t>
      </w:r>
      <w:r w:rsidR="004019CC">
        <w:t xml:space="preserve"> </w:t>
      </w:r>
      <w:r w:rsidR="00AB36CB">
        <w:t xml:space="preserve">LDO current capability </w:t>
      </w:r>
      <w:r w:rsidR="00B23D73">
        <w:t xml:space="preserve">has been calculated in 3.3V domain power </w:t>
      </w:r>
      <w:proofErr w:type="spellStart"/>
      <w:proofErr w:type="gramStart"/>
      <w:r w:rsidR="00B23D73">
        <w:t>consumption.xlxs</w:t>
      </w:r>
      <w:proofErr w:type="spellEnd"/>
      <w:proofErr w:type="gramEnd"/>
      <w:r w:rsidR="00B23D73">
        <w:t xml:space="preserve"> document.</w:t>
      </w:r>
      <w:r w:rsidR="00487F65">
        <w:t xml:space="preserve"> </w:t>
      </w:r>
      <w:r w:rsidR="002A10F3">
        <w:t>Part number for the LDO has also</w:t>
      </w:r>
    </w:p>
    <w:p w14:paraId="71716138" w14:textId="77777777" w:rsidR="00E203AC" w:rsidRDefault="00E203AC" w:rsidP="00E203AC">
      <w:pPr>
        <w:keepNext/>
        <w:jc w:val="center"/>
      </w:pPr>
      <w:r>
        <w:rPr>
          <w:noProof/>
        </w:rPr>
        <w:drawing>
          <wp:inline distT="0" distB="0" distL="0" distR="0" wp14:anchorId="5D356CB6" wp14:editId="0F60AE3A">
            <wp:extent cx="1881963" cy="968862"/>
            <wp:effectExtent l="0" t="0" r="4445" b="3175"/>
            <wp:docPr id="1094581764" name="Picture 1" descr="A close up of a calculato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581764" name="Picture 1" descr="A close up of a calculato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87803" cy="971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B8872" w14:textId="632D551C" w:rsidR="00E203AC" w:rsidRDefault="00E203AC" w:rsidP="00E203AC">
      <w:pPr>
        <w:pStyle w:val="Caption"/>
        <w:jc w:val="center"/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 xml:space="preserve"> Current requirement calculation</w:t>
      </w:r>
    </w:p>
    <w:p w14:paraId="419508EB" w14:textId="4CAD494D" w:rsidR="003444EC" w:rsidRDefault="00E93D9B" w:rsidP="00E203AC">
      <w:pPr>
        <w:jc w:val="center"/>
      </w:pPr>
      <w:r>
        <w:br/>
      </w:r>
    </w:p>
    <w:p w14:paraId="3A2A1432" w14:textId="77777777" w:rsidR="00236F81" w:rsidRDefault="00236F81" w:rsidP="00236F81">
      <w:pPr>
        <w:pStyle w:val="Heading1"/>
      </w:pPr>
      <w:r>
        <w:t>Circuit design</w:t>
      </w:r>
    </w:p>
    <w:p w14:paraId="68164A37" w14:textId="77777777" w:rsidR="00236F81" w:rsidRDefault="00236F81" w:rsidP="00FE3A6A"/>
    <w:p w14:paraId="7C76F4D0" w14:textId="03058D44" w:rsidR="0027288F" w:rsidRDefault="0027288F" w:rsidP="00FE3A6A">
      <w:r>
        <w:t xml:space="preserve">LDO circuit is designed after manufacturers typical application </w:t>
      </w:r>
      <w:proofErr w:type="gramStart"/>
      <w:r w:rsidR="00C25335">
        <w:t>circuit</w:t>
      </w:r>
      <w:proofErr w:type="gramEnd"/>
      <w:r w:rsidR="00C25335">
        <w:t xml:space="preserve"> and it has already been verified on other projects.</w:t>
      </w:r>
    </w:p>
    <w:p w14:paraId="5819A18A" w14:textId="77777777" w:rsidR="004019CC" w:rsidRDefault="004019CC" w:rsidP="004019CC">
      <w:pPr>
        <w:keepNext/>
        <w:jc w:val="center"/>
      </w:pPr>
      <w:r>
        <w:rPr>
          <w:noProof/>
        </w:rPr>
        <w:drawing>
          <wp:inline distT="0" distB="0" distL="0" distR="0" wp14:anchorId="62E8A1C7" wp14:editId="1CD951F4">
            <wp:extent cx="2806995" cy="1400799"/>
            <wp:effectExtent l="0" t="0" r="0" b="9525"/>
            <wp:docPr id="1834169388" name="Picture 1" descr="A diagram of a circu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169388" name="Picture 1" descr="A diagram of a circuit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22488" cy="140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A4002" w14:textId="4FBE0824" w:rsidR="004019CC" w:rsidRDefault="004019CC" w:rsidP="004019CC">
      <w:pPr>
        <w:pStyle w:val="Caption"/>
        <w:jc w:val="center"/>
      </w:pPr>
      <w:r>
        <w:t xml:space="preserve">Figure </w:t>
      </w:r>
      <w:fldSimple w:instr=" SEQ Figure \* ARABIC ">
        <w:r w:rsidR="00E203AC">
          <w:rPr>
            <w:noProof/>
          </w:rPr>
          <w:t>2</w:t>
        </w:r>
      </w:fldSimple>
      <w:r>
        <w:t xml:space="preserve"> LDO manufacturers typical suggested circuit</w:t>
      </w:r>
    </w:p>
    <w:p w14:paraId="0480BFAF" w14:textId="77777777" w:rsidR="004019CC" w:rsidRDefault="004019CC" w:rsidP="004019CC">
      <w:pPr>
        <w:jc w:val="center"/>
      </w:pPr>
    </w:p>
    <w:p w14:paraId="248C5EDA" w14:textId="77777777" w:rsidR="004019CC" w:rsidRDefault="004019CC" w:rsidP="004019CC">
      <w:pPr>
        <w:keepNext/>
        <w:jc w:val="center"/>
      </w:pPr>
      <w:r>
        <w:rPr>
          <w:noProof/>
        </w:rPr>
        <w:drawing>
          <wp:inline distT="0" distB="0" distL="0" distR="0" wp14:anchorId="080C1466" wp14:editId="63B2F8DC">
            <wp:extent cx="3083441" cy="1865547"/>
            <wp:effectExtent l="0" t="0" r="3175" b="1905"/>
            <wp:docPr id="1718511757" name="Picture 1" descr="A diagram of a circu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511757" name="Picture 1" descr="A diagram of a circuit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05263" cy="187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AFE95" w14:textId="6C7B5140" w:rsidR="004019CC" w:rsidRPr="004019CC" w:rsidRDefault="004019CC" w:rsidP="00E203AC">
      <w:pPr>
        <w:pStyle w:val="Caption"/>
        <w:jc w:val="center"/>
        <w:rPr>
          <w:noProof/>
        </w:rPr>
      </w:pPr>
      <w:r>
        <w:t xml:space="preserve">Figure </w:t>
      </w:r>
      <w:fldSimple w:instr=" SEQ Figure \* ARABIC ">
        <w:r w:rsidR="00E203AC">
          <w:rPr>
            <w:noProof/>
          </w:rPr>
          <w:t>3</w:t>
        </w:r>
      </w:fldSimple>
      <w:r>
        <w:t>. LDO imp</w:t>
      </w:r>
      <w:r>
        <w:rPr>
          <w:noProof/>
        </w:rPr>
        <w:t>lementation in the project</w:t>
      </w:r>
    </w:p>
    <w:sectPr w:rsidR="004019CC" w:rsidRPr="004019CC">
      <w:headerReference w:type="default" r:id="rId12"/>
      <w:footerReference w:type="default" r:id="rId13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1B90C11" w14:textId="77777777" w:rsidR="00FD370E" w:rsidRDefault="00FD370E" w:rsidP="00190EC6">
      <w:r>
        <w:separator/>
      </w:r>
    </w:p>
  </w:endnote>
  <w:endnote w:type="continuationSeparator" w:id="0">
    <w:p w14:paraId="2E7DEF5C" w14:textId="77777777" w:rsidR="00FD370E" w:rsidRDefault="00FD370E" w:rsidP="00190E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BA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BA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BA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A30D25C" w14:textId="77777777" w:rsidR="000B5363" w:rsidRDefault="000B5363">
    <w:pPr>
      <w:pStyle w:val="Footer"/>
    </w:pPr>
    <w:r>
      <w:ptab w:relativeTo="margin" w:alignment="center" w:leader="none"/>
    </w:r>
    <w:r>
      <w:t>info@krakul.eu</w:t>
    </w:r>
    <w:r>
      <w:ptab w:relativeTo="margin" w:alignment="right" w:leader="none"/>
    </w:r>
    <w:r w:rsidRPr="000B5363">
      <w:fldChar w:fldCharType="begin"/>
    </w:r>
    <w:r w:rsidRPr="000B5363">
      <w:instrText xml:space="preserve"> PAGE   \* MERGEFORMAT </w:instrText>
    </w:r>
    <w:r w:rsidRPr="000B5363">
      <w:fldChar w:fldCharType="separate"/>
    </w:r>
    <w:r w:rsidRPr="000B5363">
      <w:rPr>
        <w:noProof/>
      </w:rPr>
      <w:t>1</w:t>
    </w:r>
    <w:r w:rsidRPr="000B5363"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B07F7CE" w14:textId="77777777" w:rsidR="00FD370E" w:rsidRDefault="00FD370E" w:rsidP="00190EC6">
      <w:r>
        <w:separator/>
      </w:r>
    </w:p>
  </w:footnote>
  <w:footnote w:type="continuationSeparator" w:id="0">
    <w:p w14:paraId="0B4AC1A5" w14:textId="77777777" w:rsidR="00FD370E" w:rsidRDefault="00FD370E" w:rsidP="00190EC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337"/>
      <w:gridCol w:w="2337"/>
      <w:gridCol w:w="2338"/>
      <w:gridCol w:w="2338"/>
    </w:tblGrid>
    <w:tr w:rsidR="00190EC6" w14:paraId="4DE0531B" w14:textId="77777777" w:rsidTr="00190EC6">
      <w:tc>
        <w:tcPr>
          <w:tcW w:w="2337" w:type="dxa"/>
          <w:vMerge w:val="restart"/>
        </w:tcPr>
        <w:p w14:paraId="07179DDE" w14:textId="77777777" w:rsidR="00190EC6" w:rsidRDefault="00190EC6" w:rsidP="00190EC6">
          <w:pPr>
            <w:pStyle w:val="Header"/>
          </w:pPr>
          <w:r>
            <w:rPr>
              <w:noProof/>
            </w:rPr>
            <w:drawing>
              <wp:inline distT="0" distB="0" distL="0" distR="0" wp14:anchorId="5C31EBD3" wp14:editId="0230E582">
                <wp:extent cx="1219200" cy="628650"/>
                <wp:effectExtent l="0" t="0" r="0" b="0"/>
                <wp:docPr id="1" name="Picture 1" descr="Krakul logo läbipaistvad täh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lt 1" descr="Krakul logo läbipaistvad täh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r:link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19200" cy="628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337" w:type="dxa"/>
        </w:tcPr>
        <w:p w14:paraId="300FFBE1" w14:textId="77777777" w:rsidR="00190EC6" w:rsidRDefault="00190EC6" w:rsidP="00190EC6">
          <w:pPr>
            <w:pStyle w:val="Header"/>
          </w:pPr>
          <w:r>
            <w:t>Project nr</w:t>
          </w:r>
        </w:p>
      </w:tc>
      <w:tc>
        <w:tcPr>
          <w:tcW w:w="2338" w:type="dxa"/>
        </w:tcPr>
        <w:p w14:paraId="703EC359" w14:textId="77777777" w:rsidR="00190EC6" w:rsidRDefault="00190EC6" w:rsidP="00190EC6">
          <w:pPr>
            <w:pStyle w:val="Header"/>
          </w:pPr>
          <w:r>
            <w:t>Document</w:t>
          </w:r>
        </w:p>
      </w:tc>
      <w:tc>
        <w:tcPr>
          <w:tcW w:w="2338" w:type="dxa"/>
        </w:tcPr>
        <w:p w14:paraId="32D91AA7" w14:textId="77777777" w:rsidR="00190EC6" w:rsidRDefault="00190EC6" w:rsidP="00190EC6">
          <w:pPr>
            <w:pStyle w:val="Header"/>
          </w:pPr>
          <w:r>
            <w:t>Author</w:t>
          </w:r>
        </w:p>
      </w:tc>
    </w:tr>
    <w:tr w:rsidR="00190EC6" w14:paraId="57F4B853" w14:textId="77777777" w:rsidTr="00190EC6">
      <w:tc>
        <w:tcPr>
          <w:tcW w:w="2337" w:type="dxa"/>
          <w:vMerge/>
        </w:tcPr>
        <w:p w14:paraId="31E115DD" w14:textId="77777777" w:rsidR="00190EC6" w:rsidRDefault="00190EC6" w:rsidP="00190EC6">
          <w:pPr>
            <w:pStyle w:val="Header"/>
            <w:rPr>
              <w:noProof/>
            </w:rPr>
          </w:pPr>
        </w:p>
      </w:tc>
      <w:tc>
        <w:tcPr>
          <w:tcW w:w="2337" w:type="dxa"/>
        </w:tcPr>
        <w:p w14:paraId="23109E12" w14:textId="23D9CA5B" w:rsidR="00190EC6" w:rsidRDefault="00190EC6" w:rsidP="00190EC6">
          <w:pPr>
            <w:pStyle w:val="Header"/>
          </w:pPr>
          <w:r>
            <w:t>KR-</w:t>
          </w:r>
          <w:r w:rsidR="00BE5614">
            <w:t>Df-01</w:t>
          </w:r>
        </w:p>
      </w:tc>
      <w:tc>
        <w:tcPr>
          <w:tcW w:w="2338" w:type="dxa"/>
        </w:tcPr>
        <w:p w14:paraId="4F8CE9C3" w14:textId="0228C7C7" w:rsidR="00FE3A6A" w:rsidRDefault="00BE5614" w:rsidP="00190EC6">
          <w:pPr>
            <w:pStyle w:val="Header"/>
          </w:pPr>
          <w:r>
            <w:t>3V3 LDO design desc</w:t>
          </w:r>
          <w:r w:rsidR="00A42CDD">
            <w:t>ription</w:t>
          </w:r>
        </w:p>
      </w:tc>
      <w:tc>
        <w:tcPr>
          <w:tcW w:w="2338" w:type="dxa"/>
        </w:tcPr>
        <w:p w14:paraId="6BF0B3C8" w14:textId="2BA5265B" w:rsidR="00190EC6" w:rsidRDefault="00A42CDD" w:rsidP="00190EC6">
          <w:pPr>
            <w:pStyle w:val="Header"/>
          </w:pPr>
          <w:r>
            <w:t>Kaarel Koppel</w:t>
          </w:r>
        </w:p>
        <w:p w14:paraId="0C2DE69C" w14:textId="77777777" w:rsidR="00190EC6" w:rsidRDefault="00190EC6" w:rsidP="00190EC6">
          <w:pPr>
            <w:pStyle w:val="Header"/>
          </w:pPr>
        </w:p>
      </w:tc>
    </w:tr>
  </w:tbl>
  <w:p w14:paraId="62503732" w14:textId="77777777" w:rsidR="00190EC6" w:rsidRDefault="00190EC6" w:rsidP="00190EC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1F72"/>
    <w:rsid w:val="000405EC"/>
    <w:rsid w:val="000B5363"/>
    <w:rsid w:val="000F045A"/>
    <w:rsid w:val="0018259F"/>
    <w:rsid w:val="00190EC6"/>
    <w:rsid w:val="00236F81"/>
    <w:rsid w:val="0027288F"/>
    <w:rsid w:val="002A10F3"/>
    <w:rsid w:val="002E1EF5"/>
    <w:rsid w:val="003444EC"/>
    <w:rsid w:val="00363FEB"/>
    <w:rsid w:val="003F1B50"/>
    <w:rsid w:val="004019CC"/>
    <w:rsid w:val="00487F65"/>
    <w:rsid w:val="004B0D2A"/>
    <w:rsid w:val="004F7FD0"/>
    <w:rsid w:val="00511B78"/>
    <w:rsid w:val="00620761"/>
    <w:rsid w:val="00643A40"/>
    <w:rsid w:val="006F407D"/>
    <w:rsid w:val="00746B72"/>
    <w:rsid w:val="007528AE"/>
    <w:rsid w:val="00780F17"/>
    <w:rsid w:val="00833AC9"/>
    <w:rsid w:val="00893C7D"/>
    <w:rsid w:val="00914290"/>
    <w:rsid w:val="00922B37"/>
    <w:rsid w:val="009510CD"/>
    <w:rsid w:val="00A07CBC"/>
    <w:rsid w:val="00A25121"/>
    <w:rsid w:val="00A42CDD"/>
    <w:rsid w:val="00A64585"/>
    <w:rsid w:val="00A71F72"/>
    <w:rsid w:val="00A8041A"/>
    <w:rsid w:val="00AB0F1C"/>
    <w:rsid w:val="00AB2E78"/>
    <w:rsid w:val="00AB36CB"/>
    <w:rsid w:val="00B23D73"/>
    <w:rsid w:val="00B32E04"/>
    <w:rsid w:val="00B61BC9"/>
    <w:rsid w:val="00BC7501"/>
    <w:rsid w:val="00BE5614"/>
    <w:rsid w:val="00C0282B"/>
    <w:rsid w:val="00C25335"/>
    <w:rsid w:val="00CA65F6"/>
    <w:rsid w:val="00D44734"/>
    <w:rsid w:val="00D51C14"/>
    <w:rsid w:val="00D968C9"/>
    <w:rsid w:val="00DE3FA2"/>
    <w:rsid w:val="00E200A7"/>
    <w:rsid w:val="00E203AC"/>
    <w:rsid w:val="00E46DD3"/>
    <w:rsid w:val="00E90F2E"/>
    <w:rsid w:val="00E93D9B"/>
    <w:rsid w:val="00F433F5"/>
    <w:rsid w:val="00FD370E"/>
    <w:rsid w:val="00FE3A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7B71E5C"/>
  <w15:chartTrackingRefBased/>
  <w15:docId w15:val="{F34859E1-6F12-4DDB-8053-8D6610B098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0EC6"/>
    <w:pPr>
      <w:spacing w:after="0"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190EC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90EC6"/>
    <w:pPr>
      <w:keepNext/>
      <w:keepLines/>
      <w:spacing w:before="40" w:line="360" w:lineRule="auto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90EC6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90EC6"/>
  </w:style>
  <w:style w:type="paragraph" w:styleId="Footer">
    <w:name w:val="footer"/>
    <w:basedOn w:val="Normal"/>
    <w:link w:val="FooterChar"/>
    <w:uiPriority w:val="99"/>
    <w:unhideWhenUsed/>
    <w:rsid w:val="00190EC6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90EC6"/>
  </w:style>
  <w:style w:type="table" w:styleId="TableGrid">
    <w:name w:val="Table Grid"/>
    <w:basedOn w:val="TableNormal"/>
    <w:uiPriority w:val="39"/>
    <w:rsid w:val="00190E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190EC6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90EC6"/>
    <w:rPr>
      <w:rFonts w:asciiTheme="majorHAnsi" w:eastAsiaTheme="majorEastAsia" w:hAnsiTheme="majorHAnsi" w:cstheme="majorBidi"/>
      <w:b/>
      <w:bCs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D44734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D44734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B5363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unhideWhenUsed/>
    <w:qFormat/>
    <w:rsid w:val="004019CC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11786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customXml" Target="../customXml/item4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cid:image001.png@01D73B54.F9624E60" TargetMode="External"/><Relationship Id="rId1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aarelKoppelPC\Desktop\Design%20verification%20document.do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6E3D5CB9E7E214A83619E317AE8A5AB" ma:contentTypeVersion="17" ma:contentTypeDescription="Create a new document." ma:contentTypeScope="" ma:versionID="3ec8383bc202dcd5231598e63b67eb49">
  <xsd:schema xmlns:xsd="http://www.w3.org/2001/XMLSchema" xmlns:xs="http://www.w3.org/2001/XMLSchema" xmlns:p="http://schemas.microsoft.com/office/2006/metadata/properties" xmlns:ns2="34700147-afba-4891-810a-c484e8dc8ebf" xmlns:ns3="7cfb7178-de7e-41d1-b2fd-b4999c8a8b58" targetNamespace="http://schemas.microsoft.com/office/2006/metadata/properties" ma:root="true" ma:fieldsID="45b6753140c9b80dedb1baccef65a167" ns2:_="" ns3:_="">
    <xsd:import namespace="34700147-afba-4891-810a-c484e8dc8ebf"/>
    <xsd:import namespace="7cfb7178-de7e-41d1-b2fd-b4999c8a8b5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2:_dlc_DocId" minOccurs="0"/>
                <xsd:element ref="ns2:_dlc_DocIdUrl" minOccurs="0"/>
                <xsd:element ref="ns2:_dlc_DocIdPersistId" minOccurs="0"/>
                <xsd:element ref="ns3:lcf76f155ced4ddcb4097134ff3c332f" minOccurs="0"/>
                <xsd:element ref="ns2:TaxCatchAll" minOccurs="0"/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Comments" minOccurs="0"/>
                <xsd:element ref="ns3:MediaServiceDateTaken" minOccurs="0"/>
                <xsd:element ref="ns3:MediaServiceLocation" minOccurs="0"/>
                <xsd:element ref="ns3:MediaLengthInSeconds" minOccurs="0"/>
                <xsd:element ref="ns3:MediaServiceSearchPropertie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4700147-afba-4891-810a-c484e8dc8ebf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_dlc_DocId" ma:index="10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11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2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TaxCatchAll" ma:index="15" nillable="true" ma:displayName="Taxonomy Catch All Column" ma:hidden="true" ma:list="{3a83e73f-ae33-4b14-ad67-731aa0beb81c}" ma:internalName="TaxCatchAll" ma:showField="CatchAllData" ma:web="34700147-afba-4891-810a-c484e8dc8eb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cfb7178-de7e-41d1-b2fd-b4999c8a8b58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1da8c9bd-a4ba-49dc-9a47-6166d54f53e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6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7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Comments" ma:index="22" nillable="true" ma:displayName="Comments" ma:format="Dropdown" ma:internalName="Comments">
      <xsd:simpleType>
        <xsd:restriction base="dms:Text">
          <xsd:maxLength value="255"/>
        </xsd:restriction>
      </xsd:simpleType>
    </xsd:element>
    <xsd:element name="MediaServiceDateTaken" ma:index="2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24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4700147-afba-4891-810a-c484e8dc8ebf" xsi:nil="true"/>
    <lcf76f155ced4ddcb4097134ff3c332f xmlns="7cfb7178-de7e-41d1-b2fd-b4999c8a8b58">
      <Terms xmlns="http://schemas.microsoft.com/office/infopath/2007/PartnerControls"/>
    </lcf76f155ced4ddcb4097134ff3c332f>
    <Comments xmlns="7cfb7178-de7e-41d1-b2fd-b4999c8a8b58" xsi:nil="true"/>
    <_dlc_DocId xmlns="34700147-afba-4891-810a-c484e8dc8ebf">DZD65U25AH7W-1291113271-25899</_dlc_DocId>
    <_dlc_DocIdUrl xmlns="34700147-afba-4891-810a-c484e8dc8ebf">
      <Url>https://defsecintel.sharepoint.com/sites/Documentationsite/_layouts/15/DocIdRedir.aspx?ID=DZD65U25AH7W-1291113271-25899</Url>
      <Description>DZD65U25AH7W-1291113271-25899</Description>
    </_dlc_DocIdUrl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Props1.xml><?xml version="1.0" encoding="utf-8"?>
<ds:datastoreItem xmlns:ds="http://schemas.openxmlformats.org/officeDocument/2006/customXml" ds:itemID="{672C6B1D-D558-4956-8355-DF57A20B8E9C}"/>
</file>

<file path=customXml/itemProps2.xml><?xml version="1.0" encoding="utf-8"?>
<ds:datastoreItem xmlns:ds="http://schemas.openxmlformats.org/officeDocument/2006/customXml" ds:itemID="{BE8F163C-9C16-4B9D-8C8A-7FBBF25E5A1D}">
  <ds:schemaRefs>
    <ds:schemaRef ds:uri="http://schemas.microsoft.com/office/2006/metadata/properties"/>
    <ds:schemaRef ds:uri="http://schemas.microsoft.com/office/infopath/2007/PartnerControls"/>
    <ds:schemaRef ds:uri="24628490-63fe-4a78-9861-31f2a70fc639"/>
    <ds:schemaRef ds:uri="80215b66-39ab-4073-9c50-ba98db366a00"/>
  </ds:schemaRefs>
</ds:datastoreItem>
</file>

<file path=customXml/itemProps3.xml><?xml version="1.0" encoding="utf-8"?>
<ds:datastoreItem xmlns:ds="http://schemas.openxmlformats.org/officeDocument/2006/customXml" ds:itemID="{54349D12-DA85-49FE-BF52-1C9ACD783B16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6C435D2-2A5F-458B-B75D-A3C40AA03CFE}"/>
</file>

<file path=docProps/app.xml><?xml version="1.0" encoding="utf-8"?>
<Properties xmlns="http://schemas.openxmlformats.org/officeDocument/2006/extended-properties" xmlns:vt="http://schemas.openxmlformats.org/officeDocument/2006/docPropsVTypes">
  <Template>Design verification document.dotm</Template>
  <TotalTime>17</TotalTime>
  <Pages>1</Pages>
  <Words>87</Words>
  <Characters>507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KaarelKoppelPC</dc:creator>
  <cp:keywords/>
  <dc:description/>
  <cp:lastModifiedBy>Kaarel Koppel</cp:lastModifiedBy>
  <cp:revision>19</cp:revision>
  <dcterms:created xsi:type="dcterms:W3CDTF">2024-10-30T13:50:00Z</dcterms:created>
  <dcterms:modified xsi:type="dcterms:W3CDTF">2024-10-30T14:11:00Z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0x01010016E3D5CB9E7E214A83619E317AE8A5AB</vt:lpwstr>
  </property>
  <property fmtid="{D5CDD505-2E9C-101B-9397-08002B2CF9AE}" pid="3" name="MediaServiceImageTags">
    <vt:lpwstr/>
  </property>
  <property fmtid="{D5CDD505-2E9C-101B-9397-08002B2CF9AE}" pid="4" name="_dlc_DocIdItemGuid">
    <vt:lpwstr>36c6c66b-b615-4031-a1e9-16079289c5b3</vt:lpwstr>
  </property>
</Properties>
</file>